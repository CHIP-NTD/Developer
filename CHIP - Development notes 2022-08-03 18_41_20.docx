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mc:Ignorable="w14 w15 w16se w16cid w16 w16cex w16sdtdh wp14">
  <w:body>
    <w:p w:rsidRPr="002D6305" w:rsidR="000974F6" w:rsidP="0002243D" w:rsidRDefault="0002243D" w14:paraId="61C2FD48" w14:textId="054AD955">
      <w:pPr>
        <w:pStyle w:val="Heading2"/>
      </w:pPr>
      <w:bookmarkStart w:name="_Int_kEQRcxeS" w:id="0"/>
      <w:r>
        <w:t>CHIP</w:t>
      </w:r>
      <w:bookmarkEnd w:id="0"/>
      <w:r>
        <w:t xml:space="preserve"> </w:t>
      </w:r>
      <w:r w:rsidR="00F8588E">
        <w:t>-</w:t>
      </w:r>
      <w:r>
        <w:t xml:space="preserve"> </w:t>
      </w:r>
      <w:r w:rsidR="00F8588E">
        <w:t>Development notes</w:t>
      </w:r>
    </w:p>
    <w:p w:rsidR="005748E0" w:rsidP="005748E0" w:rsidRDefault="005748E0" w14:paraId="267C7A8D" w14:textId="306C12BF">
      <w:pPr>
        <w:pStyle w:val="Heading3"/>
      </w:pPr>
      <w:r>
        <w:t>About CHIP</w:t>
      </w:r>
    </w:p>
    <w:p w:rsidRPr="001367D7" w:rsidR="005748E0" w:rsidP="1E684A43" w:rsidRDefault="005748E0" w14:paraId="6C814457" w14:textId="3602656C" w14:noSpellErr="1">
      <w:pPr>
        <w:spacing w:after="200"/>
        <w:rPr>
          <w:rFonts w:ascii="Arial" w:hAnsi="Arial" w:cs="Arial" w:asciiTheme="majorAscii" w:hAnsiTheme="majorAscii" w:cstheme="majorAscii"/>
        </w:rPr>
      </w:pPr>
      <w:r w:rsidR="005748E0">
        <w:rPr/>
        <w:t>The</w:t>
      </w:r>
      <w:r w:rsidR="005748E0">
        <w:rPr>
          <w:rStyle w:val="Heading1Char"/>
          <w:rFonts w:cs="Arial"/>
          <w:color w:val="000000"/>
          <w:shd w:val="clear" w:color="auto" w:fill="FFFFFF"/>
        </w:rPr>
        <w:t xml:space="preserve"> </w:t>
      </w:r>
      <w:hyperlink w:history="1" r:id="R043eb89508794d4d">
        <w:r w:rsidRPr="001367D7" w:rsidR="005748E0">
          <w:rPr>
            <w:rStyle w:val="Hyperlink"/>
            <w:rFonts w:cs="Arial"/>
            <w:shd w:val="clear" w:color="auto" w:fill="FFFFFF"/>
          </w:rPr>
          <w:t xml:space="preserve">Country </w:t>
        </w:r>
        <w:r w:rsidRPr="1E684A43" w:rsidR="005748E0">
          <w:rPr>
            <w:rStyle w:val="Hyperlink"/>
            <w:rFonts w:ascii="Arial" w:hAnsi="Arial" w:cs="Arial" w:asciiTheme="majorAscii" w:hAnsiTheme="majorAscii" w:cstheme="majorAscii"/>
            <w:shd w:val="clear" w:color="auto" w:fill="FFFFFF"/>
          </w:rPr>
          <w:t>Health Information Platform (CHIP)</w:t>
        </w:r>
      </w:hyperlink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 is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 a publically accessible PowerBI dashboard that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 provide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>s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 national </w:t>
      </w:r>
      <w:bookmarkStart w:name="_Int_DP2Pphkt" w:id="1673007851"/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NTD</w:t>
      </w:r>
      <w:bookmarkEnd w:id="1673007851"/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 programmes 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in the </w:t>
      </w:r>
      <w:bookmarkStart w:name="_Int_1yun6MNt" w:id="982401784"/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WHO</w:t>
      </w:r>
      <w:bookmarkEnd w:id="982401784"/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 AFRO region 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with quick analytical insights for common programmatic 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data 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>questions</w:t>
      </w:r>
      <w:r w:rsidRPr="1E684A43" w:rsidR="005748E0">
        <w:rPr>
          <w:rStyle w:val="normaltextrun"/>
          <w:rFonts w:ascii="Arial" w:hAnsi="Arial" w:cs="Arial" w:asciiTheme="majorAscii" w:hAnsiTheme="majorAscii" w:cstheme="majorAscii"/>
          <w:color w:val="000000"/>
          <w:shd w:val="clear" w:color="auto" w:fill="FFFFFF"/>
        </w:rPr>
        <w:t xml:space="preserve">. </w:t>
      </w:r>
    </w:p>
    <w:p w:rsidRPr="001367D7" w:rsidR="005748E0" w:rsidRDefault="005748E0" w14:paraId="4E066852" w14:textId="70E92500">
      <w:pPr>
        <w:spacing w:after="200"/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</w:pPr>
      <w:r w:rsidRPr="001367D7">
        <w:rPr>
          <w:rFonts w:asciiTheme="majorHAnsi" w:hAnsiTheme="majorHAnsi" w:cstheme="majorHAnsi"/>
        </w:rPr>
        <w:t xml:space="preserve">CHIP is </w:t>
      </w:r>
      <w:r w:rsidRPr="001367D7" w:rsidR="001367D7">
        <w:rPr>
          <w:rFonts w:asciiTheme="majorHAnsi" w:hAnsiTheme="majorHAnsi" w:cstheme="majorHAnsi"/>
        </w:rPr>
        <w:t xml:space="preserve">built using </w:t>
      </w:r>
      <w:r w:rsidRPr="001367D7" w:rsidR="001367D7"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  <w:t xml:space="preserve">data submitted annually by all national NTD programmes through the </w:t>
      </w:r>
      <w:r w:rsidRPr="001367D7" w:rsidR="001367D7"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  <w:t xml:space="preserve">WHO </w:t>
      </w:r>
      <w:r w:rsidRPr="001367D7" w:rsidR="001367D7"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  <w:t>J</w:t>
      </w:r>
      <w:r w:rsidRPr="001367D7" w:rsidR="001367D7"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  <w:t>oint Application Package (JAP)</w:t>
      </w:r>
      <w:r w:rsidRPr="001367D7" w:rsidR="001367D7"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  <w:t xml:space="preserve"> and T</w:t>
      </w:r>
      <w:r w:rsidRPr="001367D7" w:rsidR="001367D7">
        <w:rPr>
          <w:rStyle w:val="normaltextrun"/>
          <w:rFonts w:asciiTheme="majorHAnsi" w:hAnsiTheme="majorHAnsi" w:cstheme="majorHAnsi"/>
          <w:color w:val="000000"/>
          <w:shd w:val="clear" w:color="auto" w:fill="FFFFFF"/>
        </w:rPr>
        <w:t>rachoma Elimination Monitoring Form (TEMF). These source data forms can be found here:</w:t>
      </w:r>
    </w:p>
    <w:p w:rsidRPr="001367D7" w:rsidR="001367D7" w:rsidP="1E684A43" w:rsidRDefault="001367D7" w14:paraId="5BAA1E5A" w14:textId="3A71C38D" w14:noSpellErr="1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Arial" w:hAnsi="Arial" w:cs="Arial" w:asciiTheme="majorAscii" w:hAnsiTheme="majorAscii" w:cstheme="majorAscii"/>
          <w:color w:val="24292F"/>
        </w:rPr>
      </w:pPr>
      <w:r w:rsidRPr="1E684A43" w:rsidR="001367D7">
        <w:rPr>
          <w:rFonts w:ascii="Arial" w:hAnsi="Arial" w:cs="Arial" w:asciiTheme="majorAscii" w:hAnsiTheme="majorAscii" w:cstheme="majorAscii"/>
          <w:color w:val="24292F"/>
        </w:rPr>
        <w:t>Joint Application Package (</w:t>
      </w:r>
      <w:bookmarkStart w:name="_Int_NbV4b96h" w:id="108299887"/>
      <w:r w:rsidRPr="1E684A43" w:rsidR="001367D7">
        <w:rPr>
          <w:rFonts w:ascii="Arial" w:hAnsi="Arial" w:cs="Arial" w:asciiTheme="majorAscii" w:hAnsiTheme="majorAscii" w:cstheme="majorAscii"/>
          <w:color w:val="24292F"/>
        </w:rPr>
        <w:t>JRSM</w:t>
      </w:r>
      <w:bookmarkEnd w:id="108299887"/>
      <w:r w:rsidRPr="1E684A43" w:rsidR="001367D7">
        <w:rPr>
          <w:rFonts w:ascii="Arial" w:hAnsi="Arial" w:cs="Arial" w:asciiTheme="majorAscii" w:hAnsiTheme="majorAscii" w:cstheme="majorAscii"/>
          <w:color w:val="24292F"/>
        </w:rPr>
        <w:t xml:space="preserve">, </w:t>
      </w:r>
      <w:bookmarkStart w:name="_Int_P20Dboxf" w:id="574872587"/>
      <w:r w:rsidRPr="1E684A43" w:rsidR="001367D7">
        <w:rPr>
          <w:rFonts w:ascii="Arial" w:hAnsi="Arial" w:cs="Arial" w:asciiTheme="majorAscii" w:hAnsiTheme="majorAscii" w:cstheme="majorAscii"/>
          <w:color w:val="24292F"/>
        </w:rPr>
        <w:t>JRF</w:t>
      </w:r>
      <w:bookmarkEnd w:id="574872587"/>
      <w:r w:rsidRPr="1E684A43" w:rsidR="001367D7">
        <w:rPr>
          <w:rFonts w:ascii="Arial" w:hAnsi="Arial" w:cs="Arial" w:asciiTheme="majorAscii" w:hAnsiTheme="majorAscii" w:cstheme="majorAscii"/>
          <w:color w:val="24292F"/>
        </w:rPr>
        <w:t>, EPIRF)</w:t>
      </w:r>
      <w:r w:rsidRPr="1E684A43" w:rsidR="006B30D8">
        <w:rPr>
          <w:rFonts w:ascii="Arial" w:hAnsi="Arial" w:cs="Arial" w:asciiTheme="majorAscii" w:hAnsiTheme="majorAscii" w:cstheme="majorAscii"/>
          <w:color w:val="24292F"/>
        </w:rPr>
        <w:t>:</w:t>
      </w:r>
      <w:r w:rsidRPr="1E684A43" w:rsidR="001367D7">
        <w:rPr>
          <w:rFonts w:ascii="Arial" w:hAnsi="Arial" w:cs="Arial" w:asciiTheme="majorAscii" w:hAnsiTheme="majorAscii" w:cstheme="majorAscii"/>
          <w:color w:val="24292F"/>
        </w:rPr>
        <w:t> </w:t>
      </w:r>
      <w:hyperlink r:id="R980bbf3feac04ce6">
        <w:r w:rsidRPr="1E684A43" w:rsidR="001367D7">
          <w:rPr>
            <w:rStyle w:val="Hyperlink"/>
            <w:rFonts w:ascii="Arial" w:hAnsi="Arial" w:eastAsia="" w:cs="Arial" w:asciiTheme="majorAscii" w:hAnsiTheme="majorAscii" w:eastAsiaTheme="majorEastAsia" w:cstheme="majorAscii"/>
          </w:rPr>
          <w:t>https://www.who.int/teams/control-of-neglected-tropical-diseases/preventive-chemotherapy/joint-application-package</w:t>
        </w:r>
      </w:hyperlink>
    </w:p>
    <w:p w:rsidRPr="001367D7" w:rsidR="001367D7" w:rsidP="001367D7" w:rsidRDefault="001367D7" w14:paraId="285B5A48" w14:textId="114FB8D0">
      <w:pPr>
        <w:pStyle w:val="NormalWeb"/>
        <w:shd w:val="clear" w:color="auto" w:fill="FFFFFF"/>
        <w:spacing w:before="0" w:beforeAutospacing="0" w:after="240" w:afterAutospacing="0"/>
        <w:rPr>
          <w:rFonts w:asciiTheme="majorHAnsi" w:hAnsiTheme="majorHAnsi" w:cstheme="majorHAnsi"/>
          <w:color w:val="24292F"/>
        </w:rPr>
      </w:pPr>
      <w:r w:rsidRPr="001367D7">
        <w:rPr>
          <w:rFonts w:asciiTheme="majorHAnsi" w:hAnsiTheme="majorHAnsi" w:cstheme="majorHAnsi"/>
          <w:color w:val="24292F"/>
        </w:rPr>
        <w:t>Trachoma Elimination Monitoring Form</w:t>
      </w:r>
      <w:r w:rsidR="006B30D8">
        <w:rPr>
          <w:rFonts w:asciiTheme="majorHAnsi" w:hAnsiTheme="majorHAnsi" w:cstheme="majorHAnsi"/>
          <w:color w:val="24292F"/>
        </w:rPr>
        <w:t>:</w:t>
      </w:r>
      <w:r w:rsidRPr="001367D7">
        <w:rPr>
          <w:rFonts w:asciiTheme="majorHAnsi" w:hAnsiTheme="majorHAnsi" w:cstheme="majorHAnsi"/>
          <w:color w:val="24292F"/>
        </w:rPr>
        <w:t> </w:t>
      </w:r>
      <w:hyperlink w:history="1" r:id="rId13">
        <w:r w:rsidRPr="001367D7">
          <w:rPr>
            <w:rStyle w:val="Hyperlink"/>
            <w:rFonts w:asciiTheme="majorHAnsi" w:hAnsiTheme="majorHAnsi" w:eastAsiaTheme="majorEastAsia" w:cstheme="majorHAnsi"/>
          </w:rPr>
          <w:t>https://www.trachoma.org/zithromax-management-guide</w:t>
        </w:r>
      </w:hyperlink>
    </w:p>
    <w:p w:rsidR="001367D7" w:rsidRDefault="001367D7" w14:paraId="5E67377A" w14:textId="2C8770B5" w14:noSpellErr="1">
      <w:pPr>
        <w:spacing w:after="200"/>
        <w:rPr>
          <w:rStyle w:val="normaltextrun"/>
          <w:rFonts w:cs="Arial"/>
          <w:color w:val="000000"/>
          <w:shd w:val="clear" w:color="auto" w:fill="FFFFFF"/>
        </w:rPr>
      </w:pPr>
      <w:r w:rsidR="001367D7">
        <w:rPr>
          <w:rStyle w:val="normaltextrun"/>
          <w:rFonts w:cs="Arial"/>
          <w:color w:val="000000"/>
          <w:shd w:val="clear" w:color="auto" w:fill="FFFFFF"/>
        </w:rPr>
        <w:t xml:space="preserve">Reported data via these forms are imported into CHIP from the NTD data analytic files housed on the </w:t>
      </w:r>
      <w:bookmarkStart w:name="_Int_MkH4z1g2" w:id="1346128634"/>
      <w:r w:rsidR="001367D7">
        <w:rPr>
          <w:rStyle w:val="normaltextrun"/>
          <w:rFonts w:cs="Arial"/>
          <w:color w:val="000000"/>
          <w:shd w:val="clear" w:color="auto" w:fill="FFFFFF"/>
        </w:rPr>
        <w:t xml:space="preserve">ESPEN</w:t>
      </w:r>
      <w:bookmarkEnd w:id="1346128634"/>
      <w:r w:rsidR="001367D7">
        <w:rPr>
          <w:rStyle w:val="normaltextrun"/>
          <w:rFonts w:cs="Arial"/>
          <w:color w:val="000000"/>
          <w:shd w:val="clear" w:color="auto" w:fill="FFFFFF"/>
        </w:rPr>
        <w:t xml:space="preserve"> Portal via </w:t>
      </w:r>
      <w:bookmarkStart w:name="_Int_W9YctWat" w:id="542139285"/>
      <w:r w:rsidR="001367D7">
        <w:rPr>
          <w:rStyle w:val="normaltextrun"/>
          <w:rFonts w:cs="Arial"/>
          <w:color w:val="000000"/>
          <w:shd w:val="clear" w:color="auto" w:fill="FFFFFF"/>
        </w:rPr>
        <w:t xml:space="preserve">API</w:t>
      </w:r>
      <w:bookmarkEnd w:id="542139285"/>
      <w:r w:rsidR="001367D7">
        <w:rPr>
          <w:rStyle w:val="normaltextrun"/>
          <w:rFonts w:cs="Arial"/>
          <w:color w:val="000000"/>
          <w:shd w:val="clear" w:color="auto" w:fill="FFFFFF"/>
        </w:rPr>
        <w:t xml:space="preserve">. </w:t>
      </w:r>
      <w:r w:rsidR="006B30D8">
        <w:rPr>
          <w:rStyle w:val="normaltextrun"/>
          <w:rFonts w:cs="Arial"/>
          <w:color w:val="000000"/>
          <w:shd w:val="clear" w:color="auto" w:fill="FFFFFF"/>
        </w:rPr>
        <w:t xml:space="preserve">Full details of the ESPEN </w:t>
      </w:r>
      <w:bookmarkStart w:name="_Int_INOfNQvx" w:id="449502781"/>
      <w:r w:rsidR="006B30D8">
        <w:rPr>
          <w:rStyle w:val="normaltextrun"/>
          <w:rFonts w:cs="Arial"/>
          <w:color w:val="000000"/>
          <w:shd w:val="clear" w:color="auto" w:fill="FFFFFF"/>
        </w:rPr>
        <w:t>API</w:t>
      </w:r>
      <w:r w:rsidR="0037654B">
        <w:rPr>
          <w:rStyle w:val="normaltextrun"/>
          <w:rFonts w:cs="Arial"/>
          <w:color w:val="000000"/>
          <w:shd w:val="clear" w:color="auto" w:fill="FFFFFF"/>
        </w:rPr>
        <w:t>s</w:t>
      </w:r>
      <w:bookmarkEnd w:id="449502781"/>
      <w:r w:rsidR="006B30D8">
        <w:rPr>
          <w:rStyle w:val="normaltextrun"/>
          <w:rFonts w:cs="Arial"/>
          <w:color w:val="000000"/>
          <w:shd w:val="clear" w:color="auto" w:fill="FFFFFF"/>
        </w:rPr>
        <w:t xml:space="preserve"> can be found here:</w:t>
      </w:r>
    </w:p>
    <w:p w:rsidR="006B30D8" w:rsidRDefault="006B30D8" w14:paraId="3D6DC2D5" w14:textId="1AB8E75A">
      <w:pPr>
        <w:spacing w:after="200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ESPEN API: </w:t>
      </w:r>
      <w:hyperlink w:history="1" r:id="rId14">
        <w:r w:rsidRPr="00067CF6">
          <w:rPr>
            <w:rStyle w:val="Hyperlink"/>
            <w:rFonts w:cs="Arial"/>
            <w:shd w:val="clear" w:color="auto" w:fill="FFFFFF"/>
          </w:rPr>
          <w:t>https://admin.espen.afro.who.int/docs/api</w:t>
        </w:r>
      </w:hyperlink>
    </w:p>
    <w:p w:rsidR="008E14A8" w:rsidRDefault="00A84F35" w14:paraId="62EF1916" w14:textId="76CD5766">
      <w:pPr>
        <w:spacing w:after="200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Due to this reporting model, CHIP has no data input or storage requirements. </w:t>
      </w:r>
      <w:r>
        <w:rPr>
          <w:rStyle w:val="normaltextrun"/>
          <w:rFonts w:cs="Arial"/>
          <w:color w:val="000000"/>
          <w:shd w:val="clear" w:color="auto" w:fill="FFFFFF"/>
        </w:rPr>
        <w:t xml:space="preserve">Any </w:t>
      </w:r>
      <w:r>
        <w:rPr>
          <w:rStyle w:val="normaltextrun"/>
          <w:rFonts w:cs="Arial"/>
          <w:color w:val="000000"/>
          <w:shd w:val="clear" w:color="auto" w:fill="FFFFFF"/>
        </w:rPr>
        <w:t xml:space="preserve">reporting </w:t>
      </w:r>
      <w:r>
        <w:rPr>
          <w:rStyle w:val="normaltextrun"/>
          <w:rFonts w:cs="Arial"/>
          <w:color w:val="000000"/>
          <w:shd w:val="clear" w:color="auto" w:fill="FFFFFF"/>
        </w:rPr>
        <w:t xml:space="preserve">gaps or data errors </w:t>
      </w:r>
      <w:r w:rsidR="008E14A8">
        <w:rPr>
          <w:rStyle w:val="normaltextrun"/>
          <w:rFonts w:cs="Arial"/>
          <w:color w:val="000000"/>
          <w:shd w:val="clear" w:color="auto" w:fill="FFFFFF"/>
        </w:rPr>
        <w:t xml:space="preserve">in CHIP will </w:t>
      </w:r>
      <w:r>
        <w:rPr>
          <w:rStyle w:val="normaltextrun"/>
          <w:rFonts w:cs="Arial"/>
          <w:color w:val="000000"/>
          <w:shd w:val="clear" w:color="auto" w:fill="FFFFFF"/>
        </w:rPr>
        <w:t xml:space="preserve">therefore require resubmission of the JAP/TEMF </w:t>
      </w:r>
      <w:r>
        <w:rPr>
          <w:rStyle w:val="normaltextrun"/>
          <w:rFonts w:cs="Arial"/>
          <w:color w:val="000000"/>
          <w:shd w:val="clear" w:color="auto" w:fill="FFFFFF"/>
        </w:rPr>
        <w:t xml:space="preserve">and </w:t>
      </w:r>
      <w:r w:rsidR="008E14A8">
        <w:rPr>
          <w:rStyle w:val="normaltextrun"/>
          <w:rFonts w:cs="Arial"/>
          <w:color w:val="000000"/>
          <w:shd w:val="clear" w:color="auto" w:fill="FFFFFF"/>
        </w:rPr>
        <w:t xml:space="preserve">a </w:t>
      </w:r>
      <w:r>
        <w:rPr>
          <w:rStyle w:val="normaltextrun"/>
          <w:rFonts w:cs="Arial"/>
          <w:color w:val="000000"/>
          <w:shd w:val="clear" w:color="auto" w:fill="FFFFFF"/>
        </w:rPr>
        <w:t xml:space="preserve">refresh of </w:t>
      </w:r>
      <w:r w:rsidR="008E14A8">
        <w:rPr>
          <w:rStyle w:val="normaltextrun"/>
          <w:rFonts w:cs="Arial"/>
          <w:color w:val="000000"/>
          <w:shd w:val="clear" w:color="auto" w:fill="FFFFFF"/>
        </w:rPr>
        <w:t>the respective country dashboard to activate in the live site.</w:t>
      </w:r>
    </w:p>
    <w:p w:rsidR="00A84F35" w:rsidP="008E14A8" w:rsidRDefault="00A84F35" w14:paraId="42902D3B" w14:textId="14D25308">
      <w:pPr>
        <w:pStyle w:val="Bullet1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="008E14A8">
        <w:rPr>
          <w:rStyle w:val="normaltextrun"/>
          <w:rFonts w:cs="Arial"/>
          <w:color w:val="000000"/>
          <w:shd w:val="clear" w:color="auto" w:fill="FFFFFF"/>
        </w:rPr>
        <w:t>CHIP data reporting model</w:t>
      </w:r>
    </w:p>
    <w:p w:rsidR="006B30D8" w:rsidRDefault="006B30D8" w14:paraId="1D8E8097" w14:textId="2CD9ECDD">
      <w:pPr>
        <w:spacing w:after="200"/>
        <w:rPr>
          <w:rStyle w:val="normaltextrun"/>
          <w:rFonts w:cs="Arial"/>
          <w:color w:val="000000"/>
          <w:shd w:val="clear" w:color="auto" w:fill="FFFFFF"/>
        </w:rPr>
      </w:pPr>
      <w:r w:rsidRPr="006B30D8">
        <w:rPr>
          <w:rFonts w:cs="Arial"/>
          <w:color w:val="000000"/>
          <w:shd w:val="clear" w:color="auto" w:fill="FFFFFF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F692DB" wp14:editId="3F60B386">
                <wp:simplePos x="0" y="0"/>
                <wp:positionH relativeFrom="margin">
                  <wp:align>left</wp:align>
                </wp:positionH>
                <wp:positionV relativeFrom="paragraph">
                  <wp:posOffset>111760</wp:posOffset>
                </wp:positionV>
                <wp:extent cx="6048375" cy="2490470"/>
                <wp:effectExtent l="0" t="0" r="9525" b="508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CA6925-3035-8180-8FB5-DA7FD4A712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2490470"/>
                          <a:chOff x="0" y="0"/>
                          <a:chExt cx="9144000" cy="4043453"/>
                        </a:xfrm>
                      </wpg:grpSpPr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B5F7D1D2-EDDC-4E70-A4CF-83B8145D7A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043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FF2B5EF4-FFF2-40B4-BE49-F238E27FC236}">
                                <a16:creationId xmlns:a16="http://schemas.microsoft.com/office/drawing/2014/main" id="{E165122C-B8F5-494A-8A7A-CD7E074280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391400" y="533400"/>
                            <a:ext cx="16002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>
                            <a:extLst>
                              <a:ext uri="{FF2B5EF4-FFF2-40B4-BE49-F238E27FC236}">
                                <a16:creationId xmlns:a16="http://schemas.microsoft.com/office/drawing/2014/main" id="{6DB54A2A-FE7C-467D-A39E-86615AC1BB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414260" y="1809750"/>
                            <a:ext cx="157734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FF2B5EF4-FFF2-40B4-BE49-F238E27FC236}">
                                <a16:creationId xmlns:a16="http://schemas.microsoft.com/office/drawing/2014/main" id="{AB9F3CA2-A78A-42C0-B30E-1A9A6440C1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386660" y="2988463"/>
                            <a:ext cx="1611704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style="position:absolute;margin-left:0;margin-top:8.8pt;width:476.25pt;height:196.1pt;z-index:251659264;mso-position-horizontal:left;mso-position-horizontal-relative:margin;mso-width-relative:margin;mso-height-relative:margin" coordsize="91440,40434" o:spid="_x0000_s1026" w14:anchorId="1AE46CB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91440;height:4043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">
                  <v:imagedata o:title="" r:id="rId19"/>
                </v:shape>
                <v:shape id="Picture 4" style="position:absolute;left:73914;top:5334;width:16002;height:914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">
                  <v:imagedata o:title="" r:id="rId20"/>
                </v:shape>
                <v:shape id="Picture 5" style="position:absolute;left:74142;top:18097;width:15774;height:9144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">
                  <v:imagedata o:title="" r:id="rId21"/>
                </v:shape>
                <v:shape id="Picture 6" style="position:absolute;left:73866;top:29884;width:16117;height:914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">
                  <v:imagedata o:title="" r:id="rId22"/>
                </v:shape>
                <w10:wrap anchorx="margin"/>
              </v:group>
            </w:pict>
          </mc:Fallback>
        </mc:AlternateContent>
      </w:r>
    </w:p>
    <w:p w:rsidR="006B30D8" w:rsidRDefault="006B30D8" w14:paraId="30B255B8" w14:textId="77777777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44D2B038" w14:textId="79578017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7B8CF313" w14:textId="61004995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273487E7" w14:textId="39CAB404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4E9F4DCC" w14:textId="11185385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35B170DB" w14:textId="2D1362D3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7897DAEC" w14:textId="3F5DF743">
      <w:pPr>
        <w:spacing w:after="200"/>
        <w:rPr>
          <w:rFonts w:cs="Arial"/>
          <w:color w:val="000000"/>
          <w:shd w:val="clear" w:color="auto" w:fill="FFFFFF"/>
        </w:rPr>
      </w:pPr>
    </w:p>
    <w:p w:rsidR="006B30D8" w:rsidRDefault="006B30D8" w14:paraId="23BA59A6" w14:textId="5EC2ED00">
      <w:pPr>
        <w:spacing w:after="200"/>
        <w:rPr>
          <w:rStyle w:val="normaltextrun"/>
          <w:rFonts w:cs="Arial"/>
          <w:color w:val="000000"/>
          <w:shd w:val="clear" w:color="auto" w:fill="FFFFFF"/>
        </w:rPr>
      </w:pPr>
    </w:p>
    <w:p w:rsidR="0002243D" w:rsidP="00B30596" w:rsidRDefault="00F8588E" w14:paraId="10ED321C" w14:textId="012B6527">
      <w:pPr>
        <w:pStyle w:val="Heading3"/>
      </w:pPr>
      <w:r>
        <w:lastRenderedPageBreak/>
        <w:t xml:space="preserve">CHIP </w:t>
      </w:r>
      <w:r w:rsidR="006C1F7A">
        <w:t>design model</w:t>
      </w:r>
      <w:r w:rsidR="003161D4">
        <w:t xml:space="preserve"> notes</w:t>
      </w:r>
    </w:p>
    <w:p w:rsidR="008E14A8" w:rsidP="008E14A8" w:rsidRDefault="008E14A8" w14:paraId="391EAACF" w14:textId="5E7B95F7">
      <w:r>
        <w:t xml:space="preserve">Chip is </w:t>
      </w:r>
      <w:r w:rsidR="00750A3B">
        <w:t xml:space="preserve">constructed from the ESPEN data API. </w:t>
      </w:r>
    </w:p>
    <w:p w:rsidR="008E14A8" w:rsidP="008E14A8" w:rsidRDefault="0037654B" w14:paraId="58A80514" w14:textId="514B91B6" w14:noSpellErr="1">
      <w:r w:rsidR="0037654B">
        <w:rPr/>
        <w:t xml:space="preserve">ESPEN data </w:t>
      </w:r>
      <w:r w:rsidR="00BB5E26">
        <w:rPr/>
        <w:t xml:space="preserve">for </w:t>
      </w:r>
      <w:bookmarkStart w:name="_Int_b5a3GFfx" w:id="922554148"/>
      <w:r w:rsidR="00BB5E26">
        <w:rPr/>
        <w:t>LF</w:t>
      </w:r>
      <w:bookmarkEnd w:id="922554148"/>
      <w:r w:rsidR="00BB5E26">
        <w:rPr/>
        <w:t xml:space="preserve">, OV, SCH and </w:t>
      </w:r>
      <w:bookmarkStart w:name="_Int_3SvkwN3i" w:id="1446597568"/>
      <w:r w:rsidR="00BB5E26">
        <w:rPr/>
        <w:t>STH</w:t>
      </w:r>
      <w:bookmarkEnd w:id="1446597568"/>
      <w:r w:rsidR="00BB5E26">
        <w:rPr/>
        <w:t xml:space="preserve"> </w:t>
      </w:r>
      <w:r w:rsidR="0037654B">
        <w:rPr/>
        <w:t xml:space="preserve">utilise one unique </w:t>
      </w:r>
      <w:r w:rsidR="00BB5E26">
        <w:rPr/>
        <w:t xml:space="preserve">IU-level </w:t>
      </w:r>
      <w:r w:rsidR="0037654B">
        <w:rPr/>
        <w:t>geographic coding system</w:t>
      </w:r>
      <w:r w:rsidR="00BB5E26">
        <w:rPr/>
        <w:t xml:space="preserve">: </w:t>
      </w:r>
      <w:r w:rsidR="0037654B">
        <w:rPr/>
        <w:t xml:space="preserve">the ESPEN ID. </w:t>
      </w:r>
      <w:r w:rsidR="00BB5E26">
        <w:rPr/>
        <w:t>This geograph</w:t>
      </w:r>
      <w:r w:rsidR="00202122">
        <w:rPr/>
        <w:t xml:space="preserve">y </w:t>
      </w:r>
      <w:r w:rsidR="00F8474C">
        <w:rPr/>
        <w:t>is central to the design</w:t>
      </w:r>
      <w:r w:rsidR="00202122">
        <w:rPr/>
        <w:t xml:space="preserve"> </w:t>
      </w:r>
      <w:r w:rsidR="00F8474C">
        <w:rPr/>
        <w:t xml:space="preserve">CHIP </w:t>
      </w:r>
      <w:r w:rsidR="00202122">
        <w:rPr/>
        <w:t xml:space="preserve">model, </w:t>
      </w:r>
      <w:r w:rsidR="00AC21FC">
        <w:rPr/>
        <w:t>and forms the hub from wh</w:t>
      </w:r>
      <w:r w:rsidR="00F8474C">
        <w:rPr/>
        <w:t xml:space="preserve">ich </w:t>
      </w:r>
      <w:r w:rsidR="00AC21FC">
        <w:rPr/>
        <w:t>other data tables per disease</w:t>
      </w:r>
      <w:r w:rsidR="00F8474C">
        <w:rPr/>
        <w:t xml:space="preserve"> link</w:t>
      </w:r>
      <w:r w:rsidR="00AC21FC">
        <w:rPr/>
        <w:t>.</w:t>
      </w:r>
    </w:p>
    <w:p w:rsidR="00F8474C" w:rsidP="008E14A8" w:rsidRDefault="00125DF2" w14:paraId="69B08784" w14:textId="4454B5FD">
      <w:r>
        <w:t>As t</w:t>
      </w:r>
      <w:r w:rsidR="00F8474C">
        <w:t>rachoma uses a different coding system</w:t>
      </w:r>
      <w:r>
        <w:t>, the model here is replicated using the GeoConnect IU/EU-level geographic coding system.</w:t>
      </w:r>
    </w:p>
    <w:p w:rsidR="00AC21FC" w:rsidP="008E14A8" w:rsidRDefault="00125DF2" w14:paraId="4546923A" w14:textId="7CC275FB" w14:noSpellErr="1">
      <w:r w:rsidR="00125DF2">
        <w:rPr/>
        <w:t>Due to ongoing re-districting</w:t>
      </w:r>
      <w:r w:rsidR="00AC21FC">
        <w:rPr/>
        <w:t xml:space="preserve"> which create historic data discordance</w:t>
      </w:r>
      <w:r w:rsidR="00125DF2">
        <w:rPr/>
        <w:t xml:space="preserve">, CHIP V1 defaults to the administrative geography of the current </w:t>
      </w:r>
      <w:r w:rsidR="00650A37">
        <w:rPr/>
        <w:t xml:space="preserve">reporting </w:t>
      </w:r>
      <w:r w:rsidR="00125DF2">
        <w:rPr/>
        <w:t>year</w:t>
      </w:r>
      <w:r w:rsidR="00687F62">
        <w:rPr/>
        <w:t xml:space="preserve"> in each disease</w:t>
      </w:r>
      <w:r w:rsidR="00A37793">
        <w:rPr/>
        <w:t xml:space="preserve"> </w:t>
      </w:r>
      <w:r w:rsidR="00687F62">
        <w:rPr/>
        <w:t>specific page</w:t>
      </w:r>
      <w:r w:rsidR="00125DF2">
        <w:rPr/>
        <w:t xml:space="preserve">. </w:t>
      </w:r>
      <w:bookmarkStart w:name="_Int_NDNlksRC" w:id="1983284128"/>
      <w:r w:rsidR="00650A37">
        <w:rPr/>
        <w:t xml:space="preserve">IUs</w:t>
      </w:r>
      <w:bookmarkEnd w:id="1983284128"/>
      <w:r w:rsidR="00650A37">
        <w:rPr/>
        <w:t xml:space="preserve"> from the last 5 years which </w:t>
      </w:r>
      <w:r w:rsidR="00253EF3">
        <w:rPr/>
        <w:t xml:space="preserve">are archived (i.e., </w:t>
      </w:r>
      <w:r w:rsidR="00650A37">
        <w:rPr/>
        <w:t>no longer feature</w:t>
      </w:r>
      <w:r w:rsidR="00253EF3">
        <w:rPr/>
        <w:t>),</w:t>
      </w:r>
      <w:r w:rsidR="00650A37">
        <w:rPr/>
        <w:t xml:space="preserve"> or have been re-numbered</w:t>
      </w:r>
      <w:r w:rsidR="00253EF3">
        <w:rPr/>
        <w:t xml:space="preserve"> due the scope of administrative boundary changes,</w:t>
      </w:r>
      <w:r w:rsidR="00650A37">
        <w:rPr/>
        <w:t xml:space="preserve"> are therefore filtered out</w:t>
      </w:r>
      <w:r w:rsidR="00687F62">
        <w:rPr>
          <w:rStyle w:val="FootnoteReference"/>
        </w:rPr>
        <w:footnoteReference w:id="1"/>
      </w:r>
      <w:r w:rsidR="00650A37">
        <w:rPr/>
        <w:t xml:space="preserve">. </w:t>
      </w:r>
      <w:r w:rsidR="00687F62">
        <w:rPr/>
        <w:t xml:space="preserve">This has been actioned </w:t>
      </w:r>
      <w:r w:rsidR="00AC21FC">
        <w:rPr/>
        <w:t xml:space="preserve">primarily </w:t>
      </w:r>
      <w:r w:rsidR="00687F62">
        <w:rPr/>
        <w:t>due to discordance in filtering endemicity maps by</w:t>
      </w:r>
      <w:r w:rsidR="00AC21FC">
        <w:rPr/>
        <w:t xml:space="preserve"> their</w:t>
      </w:r>
      <w:r w:rsidR="00687F62">
        <w:rPr/>
        <w:t xml:space="preserve"> legend entries where endemicity has changed over time</w:t>
      </w:r>
      <w:r w:rsidR="003161D4">
        <w:rPr/>
        <w:t xml:space="preserve">. </w:t>
      </w:r>
    </w:p>
    <w:p w:rsidR="00253EF3" w:rsidP="008E14A8" w:rsidRDefault="004D5D77" w14:paraId="3B706A2B" w14:textId="77777777">
      <w:r>
        <w:t xml:space="preserve">Current endemicity </w:t>
      </w:r>
      <w:r w:rsidR="00AC21FC">
        <w:t xml:space="preserve">status </w:t>
      </w:r>
      <w:r w:rsidR="00A37793">
        <w:t xml:space="preserve">and </w:t>
      </w:r>
      <w:r>
        <w:t xml:space="preserve">the latest </w:t>
      </w:r>
      <w:r w:rsidR="00A37793">
        <w:t>count of treatment rounds (total/non-effective) are</w:t>
      </w:r>
      <w:r>
        <w:t xml:space="preserve"> </w:t>
      </w:r>
      <w:r w:rsidR="00AC21FC">
        <w:t xml:space="preserve">sourced </w:t>
      </w:r>
      <w:r w:rsidR="00A37793">
        <w:t>using summary table</w:t>
      </w:r>
      <w:r w:rsidR="00AC21FC">
        <w:t>s</w:t>
      </w:r>
      <w:r w:rsidR="00A37793">
        <w:t xml:space="preserve"> per each disease called </w:t>
      </w:r>
      <w:proofErr w:type="spellStart"/>
      <w:r w:rsidR="00A37793">
        <w:t>MAX_Yr</w:t>
      </w:r>
      <w:proofErr w:type="spellEnd"/>
      <w:r w:rsidR="00253EF3">
        <w:t xml:space="preserve">. This ensures consistency between status as per maps and summary table </w:t>
      </w:r>
      <w:r>
        <w:t>visualisations</w:t>
      </w:r>
      <w:r w:rsidR="00A37793">
        <w:t xml:space="preserve">. </w:t>
      </w:r>
    </w:p>
    <w:p w:rsidRPr="008E14A8" w:rsidR="0037654B" w:rsidP="008E14A8" w:rsidRDefault="00253EF3" w14:paraId="1965F221" w14:textId="2A153D57">
      <w:r>
        <w:t xml:space="preserve">Note that how historic data is represented in CHIP </w:t>
      </w:r>
      <w:r w:rsidR="003161D4">
        <w:t xml:space="preserve">will be re-visited, and a refined model developed for future CHIP upgrades that will </w:t>
      </w:r>
      <w:r>
        <w:t xml:space="preserve">seek to </w:t>
      </w:r>
      <w:r w:rsidR="003161D4">
        <w:t xml:space="preserve">restore to the disease-specific pages any coverage data from </w:t>
      </w:r>
      <w:r>
        <w:t>archived</w:t>
      </w:r>
      <w:r w:rsidR="003161D4">
        <w:t xml:space="preserve"> IUs.</w:t>
      </w:r>
      <w:r w:rsidR="00687F62">
        <w:t xml:space="preserve"> </w:t>
      </w:r>
    </w:p>
    <w:p w:rsidR="00F8588E" w:rsidP="00F8588E" w:rsidRDefault="003161D4" w14:paraId="0A48B643" w14:textId="4D112134">
      <w:r>
        <w:t>CHIP accordingly contains the following data tables:</w:t>
      </w:r>
    </w:p>
    <w:tbl>
      <w:tblPr>
        <w:tblStyle w:val="PlainTable1"/>
        <w:tblW w:w="9634" w:type="dxa"/>
        <w:tblLook w:val="04A0" w:firstRow="1" w:lastRow="0" w:firstColumn="1" w:lastColumn="0" w:noHBand="0" w:noVBand="1"/>
      </w:tblPr>
      <w:tblGrid>
        <w:gridCol w:w="3075"/>
        <w:gridCol w:w="3405"/>
        <w:gridCol w:w="3154"/>
      </w:tblGrid>
      <w:tr w:rsidR="00BD1CDA" w:rsidTr="1E684A43" w14:paraId="0B6488E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shd w:val="clear" w:color="auto" w:fill="960051" w:themeFill="accent2"/>
            <w:tcMar/>
          </w:tcPr>
          <w:p w:rsidRPr="007736EE" w:rsidR="00BD1CDA" w:rsidP="00F8588E" w:rsidRDefault="00BD1CDA" w14:paraId="519DCF14" w14:textId="3F57BDF3">
            <w:pPr>
              <w:rPr>
                <w:b w:val="0"/>
                <w:bCs w:val="0"/>
              </w:rPr>
            </w:pPr>
            <w:r w:rsidRPr="007736EE">
              <w:rPr>
                <w:b w:val="0"/>
                <w:bCs w:val="0"/>
              </w:rPr>
              <w:t>Table 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shd w:val="clear" w:color="auto" w:fill="960051" w:themeFill="accent2"/>
            <w:tcMar/>
          </w:tcPr>
          <w:p w:rsidRPr="007736EE" w:rsidR="00BD1CDA" w:rsidP="00F8588E" w:rsidRDefault="00BD1CDA" w14:paraId="2E1E1B2B" w14:textId="3CE8F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736EE">
              <w:rPr>
                <w:b w:val="0"/>
                <w:bCs w:val="0"/>
              </w:rPr>
              <w:t>Description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shd w:val="clear" w:color="auto" w:fill="960051" w:themeFill="accent2"/>
            <w:tcMar/>
          </w:tcPr>
          <w:p w:rsidRPr="007736EE" w:rsidR="00BD1CDA" w:rsidP="00F8588E" w:rsidRDefault="00BD1CDA" w14:paraId="5ECA2118" w14:textId="4E1BB9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736EE">
              <w:rPr>
                <w:b w:val="0"/>
                <w:bCs w:val="0"/>
              </w:rPr>
              <w:t>API Parameters</w:t>
            </w:r>
          </w:p>
        </w:tc>
      </w:tr>
      <w:tr w:rsidR="00BD1CDA" w:rsidTr="1E684A43" w14:paraId="647A96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2AE426E9" w14:textId="77D552AD">
            <w:pPr>
              <w:rPr>
                <w:b w:val="0"/>
                <w:bCs w:val="0"/>
              </w:rPr>
            </w:pPr>
            <w:r w:rsidRPr="007736EE">
              <w:rPr>
                <w:b w:val="0"/>
                <w:bCs w:val="0"/>
              </w:rPr>
              <w:t>Geography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BD1CDA" w14:paraId="0DB58633" w14:textId="41AF02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ESPEN administrative geography (LF, OV, SCH, STH)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BD1CDA" w:rsidP="00467FD8" w:rsidRDefault="00467FD8" w14:paraId="37F2462A" w14:textId="44D9E11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BD1CDA" w:rsidTr="1E684A43" w14:paraId="4BCB46F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7002EB53" w14:textId="1FBBA06A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Geography_TRA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BD1CDA" w14:paraId="3B0AC251" w14:textId="36A93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GeoConnect </w:t>
            </w:r>
            <w:r>
              <w:t>administrative geography (</w:t>
            </w:r>
            <w:r>
              <w:t>TRA only</w:t>
            </w:r>
            <w: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BD1CDA" w:rsidP="00467FD8" w:rsidRDefault="00467FD8" w14:paraId="34737138" w14:textId="759C0BA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BD1CDA" w:rsidTr="1E684A43" w14:paraId="166D4D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4DF6D16B" w14:textId="4BDAA44C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Country_Page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D93C09" w14:paraId="10CCC526" w14:textId="32B287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Country level co-endemicity data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BD1CDA" w:rsidP="00467FD8" w:rsidRDefault="00BD1CDA" w14:paraId="1703EA96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BD1CDA" w:rsidP="00467FD8" w:rsidRDefault="00BD1CDA" w14:paraId="0C4B3212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BD1CDA">
              <w:rPr/>
              <w:t xml:space="preserve">Disease = </w:t>
            </w:r>
            <w:r w:rsidR="00BD1CDA">
              <w:rPr/>
              <w:t>coendemicity</w:t>
            </w:r>
          </w:p>
          <w:p w:rsidR="00BD1CDA" w:rsidP="00467FD8" w:rsidRDefault="00BD1CDA" w14:paraId="05FEAE31" w14:textId="3BCC8B2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BD1CDA">
              <w:rPr/>
              <w:t>Level=</w:t>
            </w:r>
            <w:r w:rsidR="00BD1CDA">
              <w:rPr/>
              <w:t>iu</w:t>
            </w:r>
          </w:p>
        </w:tc>
      </w:tr>
      <w:tr w:rsidR="00BD1CDA" w:rsidTr="1E684A43" w14:paraId="117CCE4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7A457D41" w14:textId="00EE4B77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JAP_Status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F12C66" w14:paraId="56E30EB0" w14:textId="31D2B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Historic status of JAP and JRSM submission.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D93C09" w:rsidP="00467FD8" w:rsidRDefault="00D93C09" w14:paraId="33880D29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IOS2=County code</w:t>
            </w:r>
          </w:p>
          <w:p w:rsidR="00BD1CDA" w:rsidP="00467FD8" w:rsidRDefault="00D93C09" w14:paraId="3EE76E2A" w14:textId="77777777" w14:noSpellErr="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D93C09">
              <w:rPr/>
              <w:t>Type=</w:t>
            </w:r>
            <w:bookmarkStart w:name="_Int_729EM1QU" w:id="1246381186"/>
            <w:r w:rsidR="00D93C09">
              <w:rPr/>
              <w:t>jap</w:t>
            </w:r>
            <w:bookmarkEnd w:id="1246381186"/>
          </w:p>
          <w:p w:rsidR="00F12C66" w:rsidP="00467FD8" w:rsidRDefault="00F12C66" w14:paraId="1837030D" w14:textId="7093490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Subtype=submission</w:t>
            </w:r>
          </w:p>
        </w:tc>
      </w:tr>
      <w:tr w:rsidR="00BD1CDA" w:rsidTr="1E684A43" w14:paraId="1DCC91C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7C0281B6" w14:textId="58A6E15E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LF_Page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F12C66" w14:paraId="07370FFE" w14:textId="3561F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Historic LF reported treatment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D93C09" w:rsidP="00467FD8" w:rsidRDefault="00D93C09" w14:paraId="081FC78C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D93C09" w:rsidP="00467FD8" w:rsidRDefault="00D93C09" w14:paraId="46370972" w14:textId="279E3C1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Disease = </w:t>
            </w:r>
            <w:proofErr w:type="spellStart"/>
            <w:r>
              <w:t>lf</w:t>
            </w:r>
            <w:proofErr w:type="spellEnd"/>
          </w:p>
          <w:p w:rsidR="00BD1CDA" w:rsidP="00467FD8" w:rsidRDefault="00D93C09" w14:paraId="066CFA57" w14:textId="4872451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D93C09">
              <w:rPr/>
              <w:t>Level=</w:t>
            </w:r>
            <w:r w:rsidR="00D93C09">
              <w:rPr/>
              <w:t>iu</w:t>
            </w:r>
          </w:p>
        </w:tc>
      </w:tr>
      <w:tr w:rsidR="00BD1CDA" w:rsidTr="1E684A43" w14:paraId="36615A3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1437E80D" w14:textId="3FE18D7B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lastRenderedPageBreak/>
              <w:t>LF_MAX_Yr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F12C66" w14:paraId="3FCDFFCF" w14:textId="0B14FB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Summary table of endemicity and count of treatment rounds  from current reporting year.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BD1CDA" w:rsidP="00467FD8" w:rsidRDefault="00F12C66" w14:paraId="69106E38" w14:textId="64726E6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BD1CDA" w:rsidTr="1E684A43" w14:paraId="298A8CF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F8588E" w:rsidRDefault="00BD1CDA" w14:paraId="4FCFFF0C" w14:textId="2EA36291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LF_Page_forecast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F8588E" w:rsidRDefault="00F12C66" w14:paraId="7978593B" w14:textId="57839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Forecasted LF surveys 2020-2030.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D93C09" w:rsidP="00467FD8" w:rsidRDefault="00D93C09" w14:paraId="08B2D7BC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D93C09" w:rsidP="00467FD8" w:rsidRDefault="00D93C09" w14:paraId="500AF5E7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Disease = </w:t>
            </w:r>
            <w:proofErr w:type="spellStart"/>
            <w:r>
              <w:t>lf</w:t>
            </w:r>
            <w:proofErr w:type="spellEnd"/>
          </w:p>
          <w:p w:rsidR="00D93C09" w:rsidP="00467FD8" w:rsidRDefault="00D93C09" w14:paraId="4F887802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D93C09">
              <w:rPr/>
              <w:t>Level=</w:t>
            </w:r>
            <w:r w:rsidR="00D93C09">
              <w:rPr/>
              <w:t>iu</w:t>
            </w:r>
          </w:p>
          <w:p w:rsidR="00BD1CDA" w:rsidP="00467FD8" w:rsidRDefault="00D93C09" w14:paraId="4E3A3185" w14:textId="4170BD7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Type=forecast</w:t>
            </w:r>
          </w:p>
        </w:tc>
      </w:tr>
      <w:tr w:rsidR="00BD1CDA" w:rsidTr="1E684A43" w14:paraId="4DD6EE3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BD1CDA" w:rsidP="00BD1CDA" w:rsidRDefault="00BD1CDA" w14:paraId="434F9F4D" w14:textId="7E01FA94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Oncho</w:t>
            </w:r>
            <w:r w:rsidRPr="007736EE">
              <w:rPr>
                <w:b w:val="0"/>
                <w:bCs w:val="0"/>
              </w:rPr>
              <w:t>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BD1CDA" w:rsidP="00BD1CDA" w:rsidRDefault="00F12C66" w14:paraId="609F1B32" w14:textId="60944C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F12C66">
              <w:rPr/>
              <w:t xml:space="preserve">Historic </w:t>
            </w:r>
            <w:r w:rsidR="00F12C66">
              <w:rPr/>
              <w:t>oncho</w:t>
            </w:r>
            <w:r w:rsidR="00F12C66">
              <w:rPr/>
              <w:t xml:space="preserve"> reported treatment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D93C09" w:rsidP="00467FD8" w:rsidRDefault="00D93C09" w14:paraId="7EAEF9FA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IOS2=County code</w:t>
            </w:r>
          </w:p>
          <w:p w:rsidR="00D93C09" w:rsidP="00467FD8" w:rsidRDefault="00D93C09" w14:paraId="19B8ECC6" w14:textId="2942EB2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D93C09">
              <w:rPr/>
              <w:t xml:space="preserve">Disease = </w:t>
            </w:r>
            <w:r w:rsidR="00D93C09">
              <w:rPr/>
              <w:t>oncho</w:t>
            </w:r>
          </w:p>
          <w:p w:rsidR="00BD1CDA" w:rsidP="00467FD8" w:rsidRDefault="00D93C09" w14:paraId="72FF7921" w14:textId="666032A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D93C09">
              <w:rPr/>
              <w:t>Level=</w:t>
            </w:r>
            <w:r w:rsidR="00D93C09">
              <w:rPr/>
              <w:t>iu</w:t>
            </w:r>
          </w:p>
        </w:tc>
      </w:tr>
      <w:tr w:rsidR="00F12C66" w:rsidTr="1E684A43" w14:paraId="493F4A1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6F9361F1" w14:textId="42C7CC05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Oncho</w:t>
            </w:r>
            <w:r w:rsidRPr="007736EE">
              <w:rPr>
                <w:b w:val="0"/>
                <w:bCs w:val="0"/>
              </w:rPr>
              <w:t>_MAX_Yr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04213D76" w14:textId="4124C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Summary table of endemicity and count of treatment rounds  from current reporting year.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41789029" w14:textId="3BC3917F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12C66" w:rsidTr="1E684A43" w14:paraId="61CDB4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1C0A1BFD" w14:textId="24E345DC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Oncho</w:t>
            </w:r>
            <w:r w:rsidRPr="007736EE">
              <w:rPr>
                <w:b w:val="0"/>
                <w:bCs w:val="0"/>
              </w:rPr>
              <w:t>_Page_forecast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4AE08543" w14:textId="21E7D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F12C66">
              <w:rPr/>
              <w:t xml:space="preserve">Forecasted </w:t>
            </w:r>
            <w:r w:rsidR="00F12C66">
              <w:rPr/>
              <w:t>oncho</w:t>
            </w:r>
            <w:r w:rsidR="00F12C66">
              <w:rPr/>
              <w:t xml:space="preserve"> surveys 2020-2030.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77AE6F8E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79FA8102" w14:textId="06A8B5B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F12C66">
              <w:rPr/>
              <w:t xml:space="preserve">Disease = </w:t>
            </w:r>
            <w:r w:rsidR="00F12C66">
              <w:rPr/>
              <w:t>oncho</w:t>
            </w:r>
          </w:p>
          <w:p w:rsidR="00F12C66" w:rsidP="00467FD8" w:rsidRDefault="00F12C66" w14:paraId="0D3B958F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  <w:p w:rsidR="00F12C66" w:rsidP="00467FD8" w:rsidRDefault="00F12C66" w14:paraId="203D114F" w14:textId="61B5D4F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Type=forecast</w:t>
            </w:r>
          </w:p>
        </w:tc>
      </w:tr>
      <w:tr w:rsidR="00F12C66" w:rsidTr="1E684A43" w14:paraId="257690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0A839634" w14:textId="44B0BF13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SCH</w:t>
            </w:r>
            <w:r w:rsidRPr="007736EE">
              <w:rPr>
                <w:b w:val="0"/>
                <w:bCs w:val="0"/>
              </w:rPr>
              <w:t>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7525F911" w14:textId="580C4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Historic </w:t>
            </w:r>
            <w:r>
              <w:t>SCH</w:t>
            </w:r>
            <w:r>
              <w:t xml:space="preserve"> reported treatment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0744E608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79397BB9" w14:textId="5DDA94F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Disease = </w:t>
            </w:r>
            <w:proofErr w:type="spellStart"/>
            <w:r>
              <w:t>sch</w:t>
            </w:r>
            <w:proofErr w:type="spellEnd"/>
          </w:p>
          <w:p w:rsidR="00F12C66" w:rsidP="00467FD8" w:rsidRDefault="00F12C66" w14:paraId="0800E5A5" w14:textId="2D4C589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</w:tc>
      </w:tr>
      <w:tr w:rsidR="00F12C66" w:rsidTr="1E684A43" w14:paraId="0CBDCCC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5088F8FC" w14:textId="050B4FB7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SCH</w:t>
            </w:r>
            <w:r w:rsidRPr="007736EE">
              <w:rPr>
                <w:b w:val="0"/>
                <w:bCs w:val="0"/>
              </w:rPr>
              <w:t>_MAX_Yr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31C4C08D" w14:textId="402D6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Summary table of endemicity and count of treatment rounds  from current reporting year.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1609B051" w14:textId="292A369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12C66" w:rsidTr="1E684A43" w14:paraId="6E4EDF4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68649380" w14:textId="6BAC4516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SCH</w:t>
            </w:r>
            <w:r w:rsidRPr="007736EE">
              <w:rPr>
                <w:b w:val="0"/>
                <w:bCs w:val="0"/>
              </w:rPr>
              <w:t>_Page_forecast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757B86B7" w14:textId="15EAD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Forecasted </w:t>
            </w:r>
            <w:r>
              <w:t>SCH</w:t>
            </w:r>
            <w:r>
              <w:t xml:space="preserve"> surveys 2020-2030.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473DB5DC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25768606" w14:textId="48437AC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Disease = </w:t>
            </w:r>
            <w:proofErr w:type="spellStart"/>
            <w:r>
              <w:t>sch</w:t>
            </w:r>
            <w:proofErr w:type="spellEnd"/>
          </w:p>
          <w:p w:rsidR="00F12C66" w:rsidP="00467FD8" w:rsidRDefault="00F12C66" w14:paraId="4F006A7F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  <w:p w:rsidR="00F12C66" w:rsidP="00467FD8" w:rsidRDefault="00F12C66" w14:paraId="5FAC4138" w14:textId="5E026D9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Type=forecast</w:t>
            </w:r>
          </w:p>
        </w:tc>
      </w:tr>
      <w:tr w:rsidR="00F12C66" w:rsidTr="1E684A43" w14:paraId="5F8A139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62D984A2" w14:textId="2EE936FC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STH</w:t>
            </w:r>
            <w:r w:rsidRPr="007736EE">
              <w:rPr>
                <w:b w:val="0"/>
                <w:bCs w:val="0"/>
              </w:rPr>
              <w:t>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4DC217D6" w14:textId="4ED4F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Historic </w:t>
            </w:r>
            <w:r>
              <w:t>STH</w:t>
            </w:r>
            <w:r>
              <w:t xml:space="preserve"> reported treatment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259129FC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4D047E1D" w14:textId="15046B1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Disease = </w:t>
            </w:r>
            <w:proofErr w:type="spellStart"/>
            <w:r>
              <w:t>sth</w:t>
            </w:r>
            <w:proofErr w:type="spellEnd"/>
          </w:p>
          <w:p w:rsidR="00F12C66" w:rsidP="00467FD8" w:rsidRDefault="00F12C66" w14:paraId="2919D842" w14:textId="4067090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</w:tc>
      </w:tr>
      <w:tr w:rsidR="00F12C66" w:rsidTr="1E684A43" w14:paraId="24877B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2B9FEF08" w14:textId="7BDDD79D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STH</w:t>
            </w:r>
            <w:r w:rsidRPr="007736EE">
              <w:rPr>
                <w:b w:val="0"/>
                <w:bCs w:val="0"/>
              </w:rPr>
              <w:t>_MAX_Yr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31A1C599" w14:textId="2DB4C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Summary table of endemicity and count of treatment rounds  from current reporting year.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249FE100" w14:textId="0BBD4BF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12C66" w:rsidTr="1E684A43" w14:paraId="3353139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1B8C1E18" w14:textId="1BB347B6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STH</w:t>
            </w:r>
            <w:r w:rsidRPr="007736EE">
              <w:rPr>
                <w:b w:val="0"/>
                <w:bCs w:val="0"/>
              </w:rPr>
              <w:t>_Page_forecast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696B3CE8" w14:textId="52DE02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Forecasted </w:t>
            </w:r>
            <w:r>
              <w:t>STH</w:t>
            </w:r>
            <w:r>
              <w:t xml:space="preserve"> surveys 2020-2030.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5FC9D299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5CA11B29" w14:textId="35BC772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Disease = </w:t>
            </w:r>
            <w:proofErr w:type="spellStart"/>
            <w:r>
              <w:t>sth</w:t>
            </w:r>
            <w:proofErr w:type="spellEnd"/>
          </w:p>
          <w:p w:rsidR="00F12C66" w:rsidP="00467FD8" w:rsidRDefault="00F12C66" w14:paraId="2B9BDD18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  <w:p w:rsidR="00F12C66" w:rsidP="00467FD8" w:rsidRDefault="00F12C66" w14:paraId="45B1067F" w14:textId="157DBC7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Type=forecast</w:t>
            </w:r>
          </w:p>
        </w:tc>
      </w:tr>
      <w:tr w:rsidR="00F12C66" w:rsidTr="1E684A43" w14:paraId="3A1C1DD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0AD088C8" w14:textId="371DB693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Trachoma</w:t>
            </w:r>
            <w:r w:rsidRPr="007736EE">
              <w:rPr>
                <w:b w:val="0"/>
                <w:bCs w:val="0"/>
              </w:rPr>
              <w:t>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7D1C0777" w14:textId="3AA59C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Historic </w:t>
            </w:r>
            <w:r>
              <w:t>trachoma</w:t>
            </w:r>
            <w:r>
              <w:t xml:space="preserve"> reported treatment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658DEBE8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10A02237" w14:textId="78F204C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Disease = </w:t>
            </w:r>
            <w:r>
              <w:t>trachoma</w:t>
            </w:r>
          </w:p>
          <w:p w:rsidR="00F12C66" w:rsidP="00467FD8" w:rsidRDefault="00F12C66" w14:paraId="2E9F8E20" w14:textId="6A4D3FE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</w:tc>
      </w:tr>
      <w:tr w:rsidR="00F12C66" w:rsidTr="1E684A43" w14:paraId="51432A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63B2A8FC" w14:textId="5C89F4FA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Trachoma</w:t>
            </w:r>
            <w:r w:rsidRPr="007736EE">
              <w:rPr>
                <w:b w:val="0"/>
                <w:bCs w:val="0"/>
              </w:rPr>
              <w:t>_MAX_Yr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5809B57F" w14:textId="4B79F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Summary table of endemicity and count of treatment rounds  from current reporting year.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05816D1A" w14:textId="20ED5F7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12C66" w:rsidTr="1E684A43" w14:paraId="62174E3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18B409DC" w14:textId="6C69F119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Trachoma</w:t>
            </w:r>
            <w:r w:rsidRPr="007736EE">
              <w:rPr>
                <w:b w:val="0"/>
                <w:bCs w:val="0"/>
              </w:rPr>
              <w:t>_Page_forecast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F12C66" w14:paraId="4DEAF68B" w14:textId="7EA5D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Forecasted </w:t>
            </w:r>
            <w:r>
              <w:t>trachoma</w:t>
            </w:r>
            <w:r>
              <w:t xml:space="preserve"> surveys 2020-2030.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F12C66" w14:paraId="1A333E94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IOS2=County code</w:t>
            </w:r>
          </w:p>
          <w:p w:rsidR="00F12C66" w:rsidP="00467FD8" w:rsidRDefault="00F12C66" w14:paraId="3AF46478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F12C66">
              <w:rPr/>
              <w:t xml:space="preserve">Disease = </w:t>
            </w:r>
            <w:r w:rsidR="00F12C66">
              <w:rPr/>
              <w:t>oncho</w:t>
            </w:r>
          </w:p>
          <w:p w:rsidR="00F12C66" w:rsidP="00467FD8" w:rsidRDefault="00F12C66" w14:paraId="4CBF2BFB" w14:textId="77777777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F12C66">
              <w:rPr/>
              <w:t>Level=</w:t>
            </w:r>
            <w:r w:rsidR="00F12C66">
              <w:rPr/>
              <w:t>iu</w:t>
            </w:r>
          </w:p>
          <w:p w:rsidR="00F12C66" w:rsidP="00467FD8" w:rsidRDefault="00F12C66" w14:paraId="236E85FF" w14:textId="5D07149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Type=forecast</w:t>
            </w:r>
          </w:p>
        </w:tc>
      </w:tr>
      <w:tr w:rsidR="00F12C66" w:rsidTr="1E684A43" w14:paraId="6B7F171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64D99FFE" w14:textId="6FD1E0DA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lastRenderedPageBreak/>
              <w:t>WASH_Page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467FD8" w14:paraId="0BDBC578" w14:textId="4B7A6CF3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467FD8">
              <w:rPr/>
              <w:t xml:space="preserve">Country level </w:t>
            </w:r>
            <w:bookmarkStart w:name="_Int_bvBUCAbK" w:id="2087831457"/>
            <w:r w:rsidR="00467FD8">
              <w:rPr/>
              <w:t>WASH</w:t>
            </w:r>
            <w:bookmarkEnd w:id="2087831457"/>
            <w:r w:rsidR="00467FD8">
              <w:rPr/>
              <w:t xml:space="preserve"> 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467FD8" w:rsidP="00467FD8" w:rsidRDefault="00467FD8" w14:paraId="5579B98A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IOS2=County code</w:t>
            </w:r>
          </w:p>
          <w:p w:rsidR="00467FD8" w:rsidP="00467FD8" w:rsidRDefault="00467FD8" w14:paraId="39CFC3B7" w14:textId="77777777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467FD8">
              <w:rPr/>
              <w:t xml:space="preserve">Disease = </w:t>
            </w:r>
            <w:r w:rsidR="00467FD8">
              <w:rPr/>
              <w:t>coendemicity</w:t>
            </w:r>
          </w:p>
          <w:p w:rsidR="00F12C66" w:rsidP="00467FD8" w:rsidRDefault="00467FD8" w14:paraId="0D25501D" w14:textId="7294227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467FD8">
              <w:rPr/>
              <w:t>Level=</w:t>
            </w:r>
            <w:r w:rsidR="00467FD8">
              <w:rPr/>
              <w:t>iu</w:t>
            </w:r>
          </w:p>
        </w:tc>
      </w:tr>
      <w:tr w:rsidR="00F12C66" w:rsidTr="1E684A43" w14:paraId="5D47D7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  <w:tcMar/>
          </w:tcPr>
          <w:p w:rsidRPr="007736EE" w:rsidR="00F12C66" w:rsidP="00F12C66" w:rsidRDefault="00F12C66" w14:paraId="05A4B94D" w14:textId="4BDFDAE8">
            <w:pPr>
              <w:rPr>
                <w:b w:val="0"/>
                <w:bCs w:val="0"/>
              </w:rPr>
            </w:pPr>
            <w:proofErr w:type="spellStart"/>
            <w:r w:rsidRPr="007736EE">
              <w:rPr>
                <w:b w:val="0"/>
                <w:bCs w:val="0"/>
              </w:rPr>
              <w:t>WASH_NTD_Cat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5" w:type="dxa"/>
            <w:tcMar/>
          </w:tcPr>
          <w:p w:rsidR="00F12C66" w:rsidP="00F12C66" w:rsidRDefault="00467FD8" w14:paraId="1B657573" w14:textId="1F1323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SCH/STH prevalence categories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4" w:type="dxa"/>
            <w:tcMar/>
          </w:tcPr>
          <w:p w:rsidR="00F12C66" w:rsidP="00467FD8" w:rsidRDefault="00467FD8" w14:paraId="1BC7DBCC" w14:textId="286FA87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 table</w:t>
            </w:r>
          </w:p>
        </w:tc>
      </w:tr>
    </w:tbl>
    <w:p w:rsidR="00750A3B" w:rsidP="00F8588E" w:rsidRDefault="00750A3B" w14:paraId="03520EDF" w14:textId="7E11244D"/>
    <w:p w:rsidR="0038481D" w:rsidP="003161D4" w:rsidRDefault="0038481D" w14:paraId="5A472196" w14:textId="7747CC6E">
      <w:pPr>
        <w:pStyle w:val="Heading3"/>
      </w:pPr>
      <w:r>
        <w:t>Endemicity status recoding</w:t>
      </w:r>
    </w:p>
    <w:p w:rsidR="00E70744" w:rsidP="00E70744" w:rsidRDefault="00E70744" w14:paraId="0280B9EA" w14:textId="412AEAA4">
      <w:r>
        <w:t xml:space="preserve">Endemicity IUs as per ESPEN data has been simplified for CHIP visualisation. </w:t>
      </w:r>
    </w:p>
    <w:p w:rsidR="00E70744" w:rsidP="00E70744" w:rsidRDefault="00E70744" w14:paraId="734F0C4D" w14:textId="6095E425">
      <w:r w:rsidR="00E70744">
        <w:rPr/>
        <w:t xml:space="preserve">For LF and </w:t>
      </w:r>
      <w:r w:rsidR="00E70744">
        <w:rPr/>
        <w:t>oncho</w:t>
      </w:r>
      <w:r w:rsidR="00E70744">
        <w:rPr/>
        <w:t xml:space="preserve">, the coding categorisation of ‘Endemic (under </w:t>
      </w:r>
      <w:bookmarkStart w:name="_Int_SbR6UONp" w:id="800896708"/>
      <w:r w:rsidR="00E70744">
        <w:rPr/>
        <w:t>MDA</w:t>
      </w:r>
      <w:bookmarkEnd w:id="800896708"/>
      <w:r w:rsidR="00E70744">
        <w:rPr/>
        <w:t>)’ and ‘Endemic (MDA not delivered)’ has been aligned as ‘Endemic</w:t>
      </w:r>
      <w:bookmarkStart w:name="_Int_Llxb17Hm" w:id="1070684927"/>
      <w:r w:rsidR="00E70744">
        <w:rPr/>
        <w:t>.’</w:t>
      </w:r>
      <w:bookmarkEnd w:id="1070684927"/>
      <w:r w:rsidR="00E70744">
        <w:rPr/>
        <w:t xml:space="preserve"> In all cases ‘Unknown’ and ‘Not reported’ have been aligned as ‘Unknown</w:t>
      </w:r>
      <w:r w:rsidR="00E70744">
        <w:rPr/>
        <w:t>.’</w:t>
      </w:r>
      <w:r w:rsidR="00E70744">
        <w:rPr/>
        <w:t xml:space="preserve"> </w:t>
      </w:r>
      <w:r w:rsidR="00334701">
        <w:rPr/>
        <w:t>This is to limit the count of categories/colours to be presented in visualisations at any one time.</w:t>
      </w:r>
    </w:p>
    <w:p w:rsidR="00AB116F" w:rsidP="00E70744" w:rsidRDefault="00AB116F" w14:paraId="0A5A0248" w14:textId="4AFD21A3">
      <w:r w:rsidR="00AB116F">
        <w:rPr/>
        <w:t xml:space="preserve">See CHIP - </w:t>
      </w:r>
      <w:r w:rsidR="00AB116F">
        <w:rPr/>
        <w:t>Codebook</w:t>
      </w:r>
      <w:r w:rsidR="00AB116F">
        <w:rPr/>
        <w:t xml:space="preserve"> for further details.</w:t>
      </w:r>
    </w:p>
    <w:p w:rsidR="003161D4" w:rsidP="003161D4" w:rsidRDefault="004D5D77" w14:paraId="00EDDA35" w14:textId="75E070F3">
      <w:pPr>
        <w:pStyle w:val="Heading3"/>
      </w:pPr>
      <w:r>
        <w:t>Notes on c</w:t>
      </w:r>
      <w:r w:rsidR="003161D4">
        <w:t>artography</w:t>
      </w:r>
    </w:p>
    <w:p w:rsidR="00750A3B" w:rsidP="00621EE9" w:rsidRDefault="004D5D77" w14:paraId="7F8D8828" w14:textId="5CC66720">
      <w:r>
        <w:t xml:space="preserve">CHIP </w:t>
      </w:r>
      <w:r w:rsidR="00621EE9">
        <w:t xml:space="preserve">defaults to the administrative geography of the current reporting year. </w:t>
      </w:r>
      <w:r w:rsidR="00621EE9">
        <w:t xml:space="preserve">All cartography is downloaded in shapefile format from the  </w:t>
      </w:r>
      <w:hyperlink w:history="1" r:id="rId23">
        <w:r w:rsidRPr="0037654B" w:rsidR="00621EE9">
          <w:rPr>
            <w:rStyle w:val="Hyperlink"/>
          </w:rPr>
          <w:t>ESPEN cartography database</w:t>
        </w:r>
      </w:hyperlink>
      <w:r w:rsidR="00621EE9">
        <w:t xml:space="preserve"> and converted to the </w:t>
      </w:r>
      <w:r w:rsidR="00253EF3">
        <w:t>.</w:t>
      </w:r>
      <w:proofErr w:type="spellStart"/>
      <w:r w:rsidR="00621EE9">
        <w:t>topojson</w:t>
      </w:r>
      <w:proofErr w:type="spellEnd"/>
      <w:r w:rsidR="00621EE9">
        <w:t xml:space="preserve"> format required for PowerBI </w:t>
      </w:r>
      <w:proofErr w:type="spellStart"/>
      <w:r w:rsidR="00253EF3">
        <w:t>ShapeMap</w:t>
      </w:r>
      <w:proofErr w:type="spellEnd"/>
      <w:r w:rsidR="00253EF3">
        <w:t xml:space="preserve"> visual </w:t>
      </w:r>
      <w:r w:rsidR="00621EE9">
        <w:t xml:space="preserve">use using </w:t>
      </w:r>
      <w:hyperlink w:history="1" r:id="rId24">
        <w:proofErr w:type="spellStart"/>
        <w:r w:rsidRPr="0037654B" w:rsidR="00621EE9">
          <w:rPr>
            <w:rStyle w:val="Hyperlink"/>
          </w:rPr>
          <w:t>Mapshaper</w:t>
        </w:r>
        <w:proofErr w:type="spellEnd"/>
      </w:hyperlink>
      <w:r w:rsidR="00621EE9">
        <w:t>.</w:t>
      </w:r>
    </w:p>
    <w:p w:rsidR="00621EE9" w:rsidP="00621EE9" w:rsidRDefault="00621EE9" w14:paraId="2F11394E" w14:textId="1A5C326A">
      <w:r>
        <w:t xml:space="preserve">Due to the ‘stacked’ construction of GeoConnect shapefiles for trachoma, prior to incorporation in CHIP, shapefiles may </w:t>
      </w:r>
      <w:r w:rsidR="00AC21FC">
        <w:t xml:space="preserve">have </w:t>
      </w:r>
      <w:r>
        <w:t>be</w:t>
      </w:r>
      <w:r w:rsidR="00AC21FC">
        <w:t>en</w:t>
      </w:r>
      <w:r>
        <w:t xml:space="preserve"> adjusted to remove </w:t>
      </w:r>
      <w:r w:rsidR="00AC21FC">
        <w:t xml:space="preserve">‘parent’ IUs. These would otherwise obscure ‘child’ IUs in the trachoma map and prevent cross-selection of IU/EUs between </w:t>
      </w:r>
      <w:r w:rsidR="00253EF3">
        <w:t xml:space="preserve">endemicity </w:t>
      </w:r>
      <w:r w:rsidR="00AC21FC">
        <w:t>map</w:t>
      </w:r>
      <w:r w:rsidR="00253EF3">
        <w:t>s</w:t>
      </w:r>
      <w:r w:rsidR="00AC21FC">
        <w:t xml:space="preserve"> and summary table.</w:t>
      </w:r>
    </w:p>
    <w:p w:rsidRPr="0024440F" w:rsidR="00AB116F" w:rsidP="0024440F" w:rsidRDefault="0024440F" w14:paraId="705E515E" w14:textId="64A75E6E">
      <w:pPr>
        <w:pStyle w:val="Heading3"/>
        <w:rPr>
          <w:rFonts w:cstheme="minorBidi"/>
          <w:sz w:val="24"/>
          <w:szCs w:val="22"/>
        </w:rPr>
      </w:pPr>
      <w:r>
        <w:t>Additional resources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B116F" w:rsidTr="0024440F" w14:paraId="08383F5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960051" w:themeFill="background2"/>
          </w:tcPr>
          <w:p w:rsidRPr="0024440F" w:rsidR="00AB116F" w:rsidP="00F8588E" w:rsidRDefault="00AB116F" w14:paraId="6EE238ED" w14:textId="2E5F0DC5">
            <w:pPr>
              <w:rPr>
                <w:b w:val="0"/>
                <w:bCs w:val="0"/>
              </w:rPr>
            </w:pPr>
            <w:r w:rsidRPr="0024440F">
              <w:rPr>
                <w:b w:val="0"/>
                <w:bCs w:val="0"/>
              </w:rPr>
              <w:t>Resource</w:t>
            </w:r>
          </w:p>
        </w:tc>
        <w:tc>
          <w:tcPr>
            <w:tcW w:w="4814" w:type="dxa"/>
            <w:shd w:val="clear" w:color="auto" w:fill="960051" w:themeFill="background2"/>
          </w:tcPr>
          <w:p w:rsidRPr="0024440F" w:rsidR="00AB116F" w:rsidP="00F8588E" w:rsidRDefault="00AB116F" w14:paraId="77AECE96" w14:textId="2B432B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4440F">
              <w:rPr>
                <w:b w:val="0"/>
                <w:bCs w:val="0"/>
              </w:rPr>
              <w:t>Description</w:t>
            </w:r>
          </w:p>
        </w:tc>
      </w:tr>
      <w:tr w:rsidR="00AB116F" w:rsidTr="0024440F" w14:paraId="4A259A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Pr="0024440F" w:rsidR="00AB116F" w:rsidP="00F8588E" w:rsidRDefault="00AB116F" w14:paraId="70E1AC69" w14:textId="0C4A0C58">
            <w:pPr>
              <w:rPr>
                <w:b w:val="0"/>
                <w:bCs w:val="0"/>
              </w:rPr>
            </w:pPr>
            <w:r w:rsidRPr="0024440F">
              <w:rPr>
                <w:b w:val="0"/>
                <w:bCs w:val="0"/>
              </w:rPr>
              <w:t>CHIP - Codebook</w:t>
            </w:r>
          </w:p>
        </w:tc>
        <w:tc>
          <w:tcPr>
            <w:tcW w:w="4814" w:type="dxa"/>
          </w:tcPr>
          <w:p w:rsidR="00AB116F" w:rsidP="00F8588E" w:rsidRDefault="00AB116F" w14:paraId="1CA03BDF" w14:textId="780DFA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endemicity codes used in CHIP and associated colour HEX codes.</w:t>
            </w:r>
          </w:p>
        </w:tc>
      </w:tr>
      <w:tr w:rsidR="00AB116F" w:rsidTr="0024440F" w14:paraId="438E491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Pr="0024440F" w:rsidR="00AB116F" w:rsidP="00F8588E" w:rsidRDefault="00AB116F" w14:paraId="1F94B05C" w14:textId="7846A335">
            <w:pPr>
              <w:rPr>
                <w:b w:val="0"/>
                <w:bCs w:val="0"/>
              </w:rPr>
            </w:pPr>
            <w:r w:rsidRPr="0024440F">
              <w:rPr>
                <w:b w:val="0"/>
                <w:bCs w:val="0"/>
              </w:rPr>
              <w:t>CHIP - Onboarding new countries protocol</w:t>
            </w:r>
          </w:p>
        </w:tc>
        <w:tc>
          <w:tcPr>
            <w:tcW w:w="4814" w:type="dxa"/>
          </w:tcPr>
          <w:p w:rsidR="00AB116F" w:rsidP="00F8588E" w:rsidRDefault="00AB116F" w14:paraId="263E6AA7" w14:textId="74E8F6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 for building a new CHIP dashboard</w:t>
            </w:r>
            <w:r w:rsidR="0024440F">
              <w:t xml:space="preserve"> and publishing to live.</w:t>
            </w:r>
          </w:p>
        </w:tc>
      </w:tr>
      <w:tr w:rsidR="00AB116F" w:rsidTr="0024440F" w14:paraId="5002836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Pr="0024440F" w:rsidR="00AB116F" w:rsidP="00F8588E" w:rsidRDefault="00AB116F" w14:paraId="449772BD" w14:textId="1822CDEE">
            <w:pPr>
              <w:rPr>
                <w:b w:val="0"/>
                <w:bCs w:val="0"/>
              </w:rPr>
            </w:pPr>
            <w:r w:rsidRPr="0024440F">
              <w:rPr>
                <w:b w:val="0"/>
                <w:bCs w:val="0"/>
              </w:rPr>
              <w:t>C</w:t>
            </w:r>
            <w:r w:rsidRPr="0024440F" w:rsidR="0024440F">
              <w:rPr>
                <w:b w:val="0"/>
                <w:bCs w:val="0"/>
              </w:rPr>
              <w:t>HIP - Country refresh protocol</w:t>
            </w:r>
          </w:p>
        </w:tc>
        <w:tc>
          <w:tcPr>
            <w:tcW w:w="4814" w:type="dxa"/>
          </w:tcPr>
          <w:p w:rsidR="00AB116F" w:rsidP="00F8588E" w:rsidRDefault="0024440F" w14:paraId="0119A603" w14:textId="57882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Process for refreshing a CHIP dashboard annual/on request.</w:t>
            </w:r>
          </w:p>
        </w:tc>
      </w:tr>
    </w:tbl>
    <w:p w:rsidRPr="00F8588E" w:rsidR="00750A3B" w:rsidP="00F8588E" w:rsidRDefault="00750A3B" w14:paraId="179D967D" w14:textId="77777777"/>
    <w:sectPr w:rsidRPr="00F8588E" w:rsidR="00750A3B" w:rsidSect="002D203A">
      <w:footerReference w:type="default" r:id="rId25"/>
      <w:footerReference w:type="first" r:id="rId26"/>
      <w:pgSz w:w="11906" w:h="16838" w:orient="portrait" w:code="9"/>
      <w:pgMar w:top="1134" w:right="1134" w:bottom="1134" w:left="1134" w:header="680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2935" w:rsidP="004D189A" w:rsidRDefault="00692935" w14:paraId="1453C06B" w14:textId="77777777">
      <w:pPr>
        <w:spacing w:after="0" w:line="240" w:lineRule="auto"/>
      </w:pPr>
      <w:r>
        <w:separator/>
      </w:r>
    </w:p>
  </w:endnote>
  <w:endnote w:type="continuationSeparator" w:id="0">
    <w:p w:rsidR="00692935" w:rsidP="004D189A" w:rsidRDefault="00692935" w14:paraId="42647A7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B900E9" w:rsidRDefault="00B900E9" w14:paraId="11D72A0E" w14:textId="77777777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4C731E" wp14:editId="5EE8F58D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bottomMargin">
                    <wp14:pctPosVOffset>14000</wp14:pctPosVOffset>
                  </wp:positionV>
                </mc:Choice>
                <mc:Fallback>
                  <wp:positionV relativeFrom="page">
                    <wp:posOffset>10072370</wp:posOffset>
                  </wp:positionV>
                </mc:Fallback>
              </mc:AlternateContent>
              <wp:extent cx="10677600" cy="0"/>
              <wp:effectExtent l="0" t="19050" r="28575" b="19050"/>
              <wp:wrapNone/>
              <wp:docPr id="44" name="Straight Connector 44" descr="&quot;&quot;" title="&quot;&quot;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677600" cy="0"/>
                      </a:xfrm>
                      <a:prstGeom prst="line">
                        <a:avLst/>
                      </a:prstGeom>
                      <a:ln w="28575"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line id="Straight Connector 44" style="position:absolute;z-index:251659264;visibility:visible;mso-wrap-style:square;mso-width-percent:0;mso-height-percent:0;mso-top-percent:140;mso-wrap-distance-left:9pt;mso-wrap-distance-top:0;mso-wrap-distance-right:9pt;mso-wrap-distance-bottom:0;mso-position-horizontal:left;mso-position-horizontal-relative:page;mso-position-vertical-relative:bottom-margin-area;mso-width-percent:0;mso-height-percent:0;mso-top-percent:140;mso-width-relative:page;mso-height-relative:margin" alt="Title: &quot;&quot; - Description: &quot;&quot;" o:spid="_x0000_s1026" strokecolor="#ffb513 [3044]" strokeweight="2.25pt" from="0,0" to="840.75pt,0" w14:anchorId="03BE4D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">
              <v:stroke dashstyle="1 1"/>
              <w10:wrap anchorx="page" anchory="margin"/>
            </v:line>
          </w:pict>
        </mc:Fallback>
      </mc:AlternateContent>
    </w:r>
  </w:p>
  <w:p w:rsidR="00B900E9" w:rsidRDefault="00B900E9" w14:paraId="067504FA" w14:textId="77777777">
    <w:pPr>
      <w:pStyle w:val="Footer"/>
    </w:pPr>
  </w:p>
  <w:p w:rsidR="00B900E9" w:rsidRDefault="00B900E9" w14:paraId="524C8C8A" w14:textId="77777777">
    <w:pPr>
      <w:pStyle w:val="Footer"/>
    </w:pPr>
  </w:p>
  <w:p w:rsidR="00B900E9" w:rsidP="00231A94" w:rsidRDefault="00B900E9" w14:paraId="5DB859EE" w14:textId="41EDB64D">
    <w:pPr>
      <w:pStyle w:val="Footer"/>
      <w:tabs>
        <w:tab w:val="clear" w:pos="1021"/>
        <w:tab w:val="left" w:pos="567"/>
      </w:tabs>
      <w:rPr>
        <w:noProof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2A211025" wp14:editId="517520D3">
          <wp:simplePos x="0" y="0"/>
          <wp:positionH relativeFrom="rightMargin">
            <wp:posOffset>-1440180</wp:posOffset>
          </wp:positionH>
          <wp:positionV relativeFrom="paragraph">
            <wp:posOffset>-86995</wp:posOffset>
          </wp:positionV>
          <wp:extent cx="1404000" cy="342000"/>
          <wp:effectExtent l="0" t="0" r="5715" b="1270"/>
          <wp:wrapNone/>
          <wp:docPr id="7" name="Picture 7" descr="Sightsavers logo." title="Sightsavers 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RZ_RY_TK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4000" cy="34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 w:rsidR="00FB37F7">
      <w:rPr>
        <w:noProof/>
      </w:rPr>
      <w:t>2</w:t>
    </w:r>
    <w:r>
      <w:rPr>
        <w:noProof/>
      </w:rPr>
      <w:fldChar w:fldCharType="end"/>
    </w:r>
    <w:r>
      <w:rPr>
        <w:noProof/>
      </w:rPr>
      <w:tab/>
    </w:r>
    <w:sdt>
      <w:sdtPr>
        <w:rPr>
          <w:b/>
          <w:noProof/>
        </w:rPr>
        <w:id w:val="1243601778"/>
      </w:sdtPr>
      <w:sdtEndPr/>
      <w:sdtContent>
        <w:r w:rsidR="006622A4">
          <w:rPr>
            <w:b/>
            <w:noProof/>
          </w:rPr>
          <w:t>CHIP - Onboarding new countries</w:t>
        </w:r>
      </w:sdtContent>
    </w:sdt>
    <w:r>
      <w:rPr>
        <w:noProof/>
      </w:rPr>
      <w:t xml:space="preserve"> | </w:t>
    </w:r>
    <w:sdt>
      <w:sdtPr>
        <w:rPr>
          <w:b/>
          <w:noProof/>
        </w:rPr>
        <w:id w:val="-1853023695"/>
      </w:sdtPr>
      <w:sdtEndPr/>
      <w:sdtContent>
        <w:r w:rsidR="00A65744">
          <w:rPr>
            <w:noProof/>
          </w:rPr>
          <w:t>January</w:t>
        </w:r>
        <w:r w:rsidR="006622A4">
          <w:rPr>
            <w:noProof/>
          </w:rPr>
          <w:t xml:space="preserve"> 202</w:t>
        </w:r>
        <w:r w:rsidR="00A65744">
          <w:rPr>
            <w:noProof/>
          </w:rPr>
          <w:t>2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2D203A" w:rsidRDefault="002D203A" w14:paraId="48557307" w14:textId="77777777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792023" wp14:editId="62D29E4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bottomMargin">
                    <wp14:pctPosVOffset>14000</wp14:pctPosVOffset>
                  </wp:positionV>
                </mc:Choice>
                <mc:Fallback>
                  <wp:positionV relativeFrom="page">
                    <wp:posOffset>10072370</wp:posOffset>
                  </wp:positionV>
                </mc:Fallback>
              </mc:AlternateContent>
              <wp:extent cx="10677600" cy="0"/>
              <wp:effectExtent l="0" t="19050" r="2857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677600" cy="0"/>
                      </a:xfrm>
                      <a:prstGeom prst="line">
                        <a:avLst/>
                      </a:prstGeom>
                      <a:ln w="28575"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line id="Straight Connector 1" style="position:absolute;z-index:251662336;visibility:visible;mso-wrap-style:square;mso-width-percent:0;mso-height-percent:0;mso-top-percent:140;mso-wrap-distance-left:9pt;mso-wrap-distance-top:0;mso-wrap-distance-right:9pt;mso-wrap-distance-bottom:0;mso-position-horizontal:left;mso-position-horizontal-relative:page;mso-position-vertical-relative:bottom-margin-area;mso-width-percent:0;mso-height-percent:0;mso-top-percent:140;mso-width-relative:page;mso-height-relative:margin" o:spid="_x0000_s1026" strokecolor="#ffb513 [3044]" strokeweight="2.25pt" from="0,0" to="840.75pt,0" w14:anchorId="2F80DD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">
              <v:stroke dashstyle="1 1"/>
              <w10:wrap anchorx="page" anchory="margin"/>
            </v:line>
          </w:pict>
        </mc:Fallback>
      </mc:AlternateContent>
    </w:r>
  </w:p>
  <w:p w:rsidR="002D203A" w:rsidRDefault="002D203A" w14:paraId="112ABC4C" w14:textId="77777777">
    <w:pPr>
      <w:pStyle w:val="Footer"/>
    </w:pPr>
  </w:p>
  <w:p w:rsidR="002D203A" w:rsidRDefault="002D203A" w14:paraId="2F86608A" w14:textId="77777777">
    <w:pPr>
      <w:pStyle w:val="Footer"/>
    </w:pPr>
  </w:p>
  <w:p w:rsidR="002D203A" w:rsidP="002D203A" w:rsidRDefault="002D203A" w14:paraId="5132590F" w14:textId="7614C0A3">
    <w:pPr>
      <w:pStyle w:val="Footer"/>
      <w:tabs>
        <w:tab w:val="clear" w:pos="1021"/>
        <w:tab w:val="left" w:pos="567"/>
      </w:tabs>
    </w:pPr>
    <w:r>
      <w:rPr>
        <w:noProof/>
        <w:lang w:eastAsia="en-GB"/>
      </w:rPr>
      <w:drawing>
        <wp:anchor distT="0" distB="0" distL="114300" distR="114300" simplePos="0" relativeHeight="251663360" behindDoc="1" locked="0" layoutInCell="1" allowOverlap="1" wp14:anchorId="450DFEA7" wp14:editId="44EF1ABE">
          <wp:simplePos x="0" y="0"/>
          <wp:positionH relativeFrom="rightMargin">
            <wp:posOffset>-1440180</wp:posOffset>
          </wp:positionH>
          <wp:positionV relativeFrom="paragraph">
            <wp:posOffset>-86995</wp:posOffset>
          </wp:positionV>
          <wp:extent cx="1404000" cy="342000"/>
          <wp:effectExtent l="0" t="0" r="5715" b="1270"/>
          <wp:wrapNone/>
          <wp:docPr id="254" name="Picture 2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RZ_RY_TK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4000" cy="34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 w:rsidR="00FB37F7">
      <w:rPr>
        <w:noProof/>
      </w:rPr>
      <w:t>1</w:t>
    </w:r>
    <w:r>
      <w:rPr>
        <w:noProof/>
      </w:rPr>
      <w:fldChar w:fldCharType="end"/>
    </w:r>
    <w:r>
      <w:rPr>
        <w:noProof/>
      </w:rPr>
      <w:tab/>
    </w:r>
    <w:sdt>
      <w:sdtPr>
        <w:rPr>
          <w:b/>
          <w:noProof/>
        </w:rPr>
        <w:id w:val="-837146920"/>
      </w:sdtPr>
      <w:sdtEndPr/>
      <w:sdtContent>
        <w:sdt>
          <w:sdtPr>
            <w:rPr>
              <w:b/>
              <w:noProof/>
            </w:rPr>
            <w:id w:val="2024212097"/>
          </w:sdtPr>
          <w:sdtEndPr/>
          <w:sdtContent>
            <w:r w:rsidR="006622A4">
              <w:rPr>
                <w:b/>
                <w:noProof/>
              </w:rPr>
              <w:t xml:space="preserve">CHIP </w:t>
            </w:r>
            <w:r w:rsidR="008E14A8">
              <w:rPr>
                <w:b/>
                <w:noProof/>
              </w:rPr>
              <w:t>-</w:t>
            </w:r>
            <w:r w:rsidR="006622A4">
              <w:rPr>
                <w:b/>
                <w:noProof/>
              </w:rPr>
              <w:t xml:space="preserve"> </w:t>
            </w:r>
            <w:r w:rsidR="008E14A8">
              <w:rPr>
                <w:b/>
                <w:noProof/>
              </w:rPr>
              <w:t>Development Notes</w:t>
            </w:r>
          </w:sdtContent>
        </w:sdt>
      </w:sdtContent>
    </w:sdt>
    <w:r>
      <w:rPr>
        <w:noProof/>
      </w:rPr>
      <w:t xml:space="preserve"> | </w:t>
    </w:r>
    <w:sdt>
      <w:sdtPr>
        <w:rPr>
          <w:b/>
          <w:noProof/>
        </w:rPr>
        <w:id w:val="877582434"/>
      </w:sdtPr>
      <w:sdtEndPr/>
      <w:sdtContent>
        <w:r w:rsidR="008E14A8">
          <w:rPr>
            <w:noProof/>
          </w:rPr>
          <w:t>August</w:t>
        </w:r>
        <w:r w:rsidR="006622A4">
          <w:rPr>
            <w:noProof/>
          </w:rPr>
          <w:t xml:space="preserve"> 202</w:t>
        </w:r>
        <w:r w:rsidR="00A65744">
          <w:rPr>
            <w:noProof/>
          </w:rPr>
          <w:t>2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2935" w:rsidP="004D189A" w:rsidRDefault="00692935" w14:paraId="001EF243" w14:textId="77777777">
      <w:pPr>
        <w:spacing w:after="0" w:line="240" w:lineRule="auto"/>
      </w:pPr>
      <w:r>
        <w:separator/>
      </w:r>
    </w:p>
  </w:footnote>
  <w:footnote w:type="continuationSeparator" w:id="0">
    <w:p w:rsidR="00692935" w:rsidP="004D189A" w:rsidRDefault="00692935" w14:paraId="507B99B8" w14:textId="77777777">
      <w:pPr>
        <w:spacing w:after="0" w:line="240" w:lineRule="auto"/>
      </w:pPr>
      <w:r>
        <w:continuationSeparator/>
      </w:r>
    </w:p>
  </w:footnote>
  <w:footnote w:id="1">
    <w:p w:rsidR="00687F62" w:rsidRDefault="00687F62" w14:paraId="280C20C5" w14:textId="4346702B">
      <w:pPr>
        <w:pStyle w:val="FootnoteText"/>
      </w:pPr>
      <w:r>
        <w:rPr>
          <w:rStyle w:val="FootnoteReference"/>
        </w:rPr>
        <w:footnoteRef/>
      </w:r>
      <w:r>
        <w:t xml:space="preserve"> Note that ongoing counts of treatment rounds/effective treatment rounds are transferred to the new cartography when updated.</w:t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6/OxNGRS2A/yh" int2:id="O1q1iXVk">
      <int2:state int2:type="LegacyProofing" int2:value="Rejected"/>
    </int2:textHash>
    <int2:textHash int2:hashCode="AHKmFraQ9QY4nD" int2:id="ouB380P7">
      <int2:state int2:type="LegacyProofing" int2:value="Rejected"/>
    </int2:textHash>
    <int2:textHash int2:hashCode="she/UII7e3saKi" int2:id="wxzYzwqT">
      <int2:state int2:type="LegacyProofing" int2:value="Rejected"/>
    </int2:textHash>
    <int2:textHash int2:hashCode="fwSPYV26zk/Ny9" int2:id="Pohbf2oi">
      <int2:state int2:type="LegacyProofing" int2:value="Rejected"/>
    </int2:textHash>
    <int2:textHash int2:hashCode="zW3AB9NIj03KMh" int2:id="ZIjtAjZK">
      <int2:state int2:type="LegacyProofing" int2:value="Rejected"/>
    </int2:textHash>
    <int2:textHash int2:hashCode="4Oi0zqXMGHLn8V" int2:id="LQRDt6sv">
      <int2:state int2:type="LegacyProofing" int2:value="Rejected"/>
    </int2:textHash>
    <int2:textHash int2:hashCode="nCxsVeQrPZpPaZ" int2:id="5r4UoXrC">
      <int2:state int2:type="LegacyProofing" int2:value="Rejected"/>
    </int2:textHash>
    <int2:textHash int2:hashCode="oYjCmgT+Aw6b+h" int2:id="IYW27a6Q">
      <int2:state int2:type="LegacyProofing" int2:value="Rejected"/>
    </int2:textHash>
    <int2:textHash int2:hashCode="3smB47uxZdAhAp" int2:id="ECkLUsDp">
      <int2:state int2:type="LegacyProofing" int2:value="Rejected"/>
    </int2:textHash>
    <int2:textHash int2:hashCode="i9UgD7vRQdVlp9" int2:id="acyZBFFY">
      <int2:state int2:type="LegacyProofing" int2:value="Rejected"/>
    </int2:textHash>
    <int2:textHash int2:hashCode="17jJvx+1LMsznC" int2:id="WvqFFWNy">
      <int2:state int2:type="LegacyProofing" int2:value="Rejected"/>
    </int2:textHash>
    <int2:textHash int2:hashCode="HpOUi9WdxH04/i" int2:id="L4PKhDqw">
      <int2:state int2:type="LegacyProofing" int2:value="Rejected"/>
    </int2:textHash>
    <int2:textHash int2:hashCode="6sI5STXug0Sk6v" int2:id="oPViOghi">
      <int2:state int2:type="LegacyProofing" int2:value="Rejected"/>
    </int2:textHash>
    <int2:textHash int2:hashCode="3MPRn5m6HLbUpz" int2:id="Rjqcrq3d">
      <int2:state int2:type="LegacyProofing" int2:value="Rejected"/>
    </int2:textHash>
    <int2:textHash int2:hashCode="fjHh+lqBp03Eo2" int2:id="EiKmqsZ0">
      <int2:state int2:type="LegacyProofing" int2:value="Rejected"/>
    </int2:textHash>
    <int2:textHash int2:hashCode="uItHvII2cmGVzI" int2:id="cnrAZ07g">
      <int2:state int2:type="LegacyProofing" int2:value="Rejected"/>
    </int2:textHash>
    <int2:textHash int2:hashCode="MQKyfj8XXjKLnZ" int2:id="3xBCBaMk">
      <int2:state int2:type="LegacyProofing" int2:value="Rejected"/>
    </int2:textHash>
    <int2:textHash int2:hashCode="Y7rEFymkEELcAc" int2:id="1mRFKRpq">
      <int2:state int2:type="LegacyProofing" int2:value="Rejected"/>
    </int2:textHash>
    <int2:textHash int2:hashCode="Vc1Jjn/aU3okIJ" int2:id="hRAVEO9M">
      <int2:state int2:type="LegacyProofing" int2:value="Rejected"/>
    </int2:textHash>
    <int2:textHash int2:hashCode="p8Zk7p7/WKhcTk" int2:id="GRNSeAI7">
      <int2:state int2:type="LegacyProofing" int2:value="Rejected"/>
    </int2:textHash>
    <int2:textHash int2:hashCode="/sq7jbLM5IPn+8" int2:id="G3IFvw3t">
      <int2:state int2:type="LegacyProofing" int2:value="Rejected"/>
    </int2:textHash>
    <int2:textHash int2:hashCode="Rk5d32ngP9SZ2+" int2:id="VhByKkHD">
      <int2:state int2:type="LegacyProofing" int2:value="Rejected"/>
    </int2:textHash>
    <int2:textHash int2:hashCode="dw0d9VBROqhDaR" int2:id="ogdwleO6">
      <int2:state int2:type="LegacyProofing" int2:value="Rejected"/>
    </int2:textHash>
    <int2:textHash int2:hashCode="nuywkmU4Ciga3p" int2:id="LkAUi6Ec">
      <int2:state int2:type="LegacyProofing" int2:value="Rejected"/>
    </int2:textHash>
    <int2:textHash int2:hashCode="RbKWW39uGTdsr5" int2:id="6VNlo20r">
      <int2:state int2:type="LegacyProofing" int2:value="Rejected"/>
    </int2:textHash>
    <int2:textHash int2:hashCode="N0KV3umS+NUwVE" int2:id="sIp7I9tm">
      <int2:state int2:type="LegacyProofing" int2:value="Rejected"/>
    </int2:textHash>
    <int2:textHash int2:hashCode="u8T6rjR3rVBOXq" int2:id="qL9LcwWP">
      <int2:state int2:type="LegacyProofing" int2:value="Rejected"/>
    </int2:textHash>
    <int2:textHash int2:hashCode="bnZtwfxPRVhCOO" int2:id="WZMvyOnL">
      <int2:state int2:type="LegacyProofing" int2:value="Rejected"/>
    </int2:textHash>
    <int2:textHash int2:hashCode="hjOS+4ga35s3c7" int2:id="nxRtsR8c">
      <int2:state int2:type="LegacyProofing" int2:value="Rejected"/>
    </int2:textHash>
    <int2:textHash int2:hashCode="rAP4fahqwD18hx" int2:id="I6Ojb1MU">
      <int2:state int2:type="LegacyProofing" int2:value="Rejected"/>
    </int2:textHash>
    <int2:textHash int2:hashCode="lHwhAwzgPzLiNM" int2:id="SCpuVttb">
      <int2:state int2:type="LegacyProofing" int2:value="Rejected"/>
    </int2:textHash>
    <int2:bookmark int2:bookmarkName="_Int_Llxb17Hm" int2:invalidationBookmarkName="" int2:hashCode="xgDzA50uAYUN6A" int2:id="TTBWSsut"/>
    <int2:bookmark int2:bookmarkName="_Int_729EM1QU" int2:invalidationBookmarkName="" int2:hashCode="SV6y2tCThwXhQA" int2:id="SDKGPPkK">
      <int2:state int2:type="AugLoop_Text_Critique" int2:value="Rejected"/>
    </int2:bookmark>
    <int2:bookmark int2:bookmarkName="_Int_DP2Pphkt" int2:invalidationBookmarkName="" int2:hashCode="67VwBriPSOqVPS" int2:id="ld0zNJwI">
      <int2:state int2:type="AugLoop_Acronyms_AcronymsCritique" int2:value="Rejected"/>
    </int2:bookmark>
    <int2:bookmark int2:bookmarkName="_Int_1yun6MNt" int2:invalidationBookmarkName="" int2:hashCode="Zr5HO3gvfSgysE" int2:id="ftWBK4QI">
      <int2:state int2:type="AugLoop_Acronyms_AcronymsCritique" int2:value="Rejected"/>
    </int2:bookmark>
    <int2:bookmark int2:bookmarkName="_Int_NbV4b96h" int2:invalidationBookmarkName="" int2:hashCode="Ji9RMpxsP7ZmwE" int2:id="1AU1JOCB">
      <int2:state int2:type="AugLoop_Acronyms_AcronymsCritique" int2:value="Rejected"/>
    </int2:bookmark>
    <int2:bookmark int2:bookmarkName="_Int_P20Dboxf" int2:invalidationBookmarkName="" int2:hashCode="X5f2jNtjktXiyQ" int2:id="YWjtkwan">
      <int2:state int2:type="AugLoop_Acronyms_AcronymsCritique" int2:value="Rejected"/>
    </int2:bookmark>
    <int2:bookmark int2:bookmarkName="_Int_MkH4z1g2" int2:invalidationBookmarkName="" int2:hashCode="kLRXMb0q5s0PW9" int2:id="mCyloSIj">
      <int2:state int2:type="AugLoop_Acronyms_AcronymsCritique" int2:value="Rejected"/>
    </int2:bookmark>
    <int2:bookmark int2:bookmarkName="_Int_W9YctWat" int2:invalidationBookmarkName="" int2:hashCode="2T0Q/w++8bSqDd" int2:id="pXdbZUWS">
      <int2:state int2:type="AugLoop_Acronyms_AcronymsCritique" int2:value="Rejected"/>
    </int2:bookmark>
    <int2:bookmark int2:bookmarkName="_Int_INOfNQvx" int2:invalidationBookmarkName="" int2:hashCode="TKCh2vrqXoTwAu" int2:id="C0ZtwUMX">
      <int2:state int2:type="AugLoop_Acronyms_AcronymsCritique" int2:value="Rejected"/>
    </int2:bookmark>
    <int2:bookmark int2:bookmarkName="_Int_b5a3GFfx" int2:invalidationBookmarkName="" int2:hashCode="kaBwh6V1gMVX86" int2:id="OPcoTC5H">
      <int2:state int2:type="AugLoop_Acronyms_AcronymsCritique" int2:value="Rejected"/>
    </int2:bookmark>
    <int2:bookmark int2:bookmarkName="_Int_3SvkwN3i" int2:invalidationBookmarkName="" int2:hashCode="wVPprWFOeYMQAs" int2:id="F75DGDnj">
      <int2:state int2:type="AugLoop_Acronyms_AcronymsCritique" int2:value="Rejected"/>
    </int2:bookmark>
    <int2:bookmark int2:bookmarkName="_Int_NDNlksRC" int2:invalidationBookmarkName="" int2:hashCode="wMDj+gsi3Lc3zc" int2:id="PRc845Gt">
      <int2:state int2:type="AugLoop_Acronyms_AcronymsCritique" int2:value="Rejected"/>
    </int2:bookmark>
    <int2:bookmark int2:bookmarkName="_Int_bvBUCAbK" int2:invalidationBookmarkName="" int2:hashCode="JoVQLR+3B32I65" int2:id="rwD7IaJu">
      <int2:state int2:type="AugLoop_Acronyms_AcronymsCritique" int2:value="Rejected"/>
    </int2:bookmark>
    <int2:bookmark int2:bookmarkName="_Int_SbR6UONp" int2:invalidationBookmarkName="" int2:hashCode="g1N08Q+hlQNK/4" int2:id="ednMOyxk">
      <int2:state int2:type="AugLoop_Acronyms_AcronymsCritique" int2:value="Rejected"/>
    </int2:bookmark>
    <int2:bookmark int2:bookmarkName="_Int_kEQRcxeS" int2:invalidationBookmarkName="" int2:hashCode="yc+f51Cm3wY1bl" int2:id="tQtBu6UM">
      <int2:state int2:type="AugLoop_Acronyms_Acronyms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6FAEF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9CAF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94A3B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E231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94E44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ED80F3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F718E4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E0F253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D69A6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4044F4"/>
    <w:lvl w:ilvl="0">
      <w:start w:val="1"/>
      <w:numFmt w:val="bullet"/>
      <w:pStyle w:val="ListBullet"/>
      <w:lvlText w:val="·"/>
      <w:lvlJc w:val="left"/>
      <w:pPr>
        <w:ind w:left="360" w:hanging="360"/>
      </w:pPr>
      <w:rPr>
        <w:rFonts w:hint="default" w:ascii="Symbol" w:hAnsi="Symbol"/>
        <w:color w:val="960051"/>
      </w:rPr>
    </w:lvl>
  </w:abstractNum>
  <w:abstractNum w:abstractNumId="10" w15:restartNumberingAfterBreak="0">
    <w:nsid w:val="09D97402"/>
    <w:multiLevelType w:val="hybridMultilevel"/>
    <w:tmpl w:val="A962ACC6"/>
    <w:lvl w:ilvl="0" w:tplc="A1443350">
      <w:start w:val="1"/>
      <w:numFmt w:val="bullet"/>
      <w:pStyle w:val="Casestudybullet"/>
      <w:lvlText w:val="·"/>
      <w:lvlJc w:val="left"/>
      <w:pPr>
        <w:ind w:left="720" w:hanging="360"/>
      </w:pPr>
      <w:rPr>
        <w:rFonts w:hint="default" w:ascii="Symbol" w:hAnsi="Symbol"/>
        <w:color w:val="96005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E990A9A"/>
    <w:multiLevelType w:val="hybridMultilevel"/>
    <w:tmpl w:val="BFC44626"/>
    <w:lvl w:ilvl="0" w:tplc="ED5ECF48">
      <w:start w:val="1"/>
      <w:numFmt w:val="bullet"/>
      <w:pStyle w:val="Bullet2"/>
      <w:lvlText w:val="–"/>
      <w:lvlJc w:val="left"/>
      <w:pPr>
        <w:ind w:left="890" w:hanging="360"/>
      </w:pPr>
      <w:rPr>
        <w:rFonts w:hint="default" w:ascii="Georgia" w:hAnsi="Georgia"/>
        <w:color w:val="auto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hint="default" w:ascii="Wingdings" w:hAnsi="Wingdings"/>
      </w:rPr>
    </w:lvl>
  </w:abstractNum>
  <w:num w:numId="1" w16cid:durableId="1689719026">
    <w:abstractNumId w:val="9"/>
  </w:num>
  <w:num w:numId="2" w16cid:durableId="367921897">
    <w:abstractNumId w:val="7"/>
  </w:num>
  <w:num w:numId="3" w16cid:durableId="292253417">
    <w:abstractNumId w:val="6"/>
  </w:num>
  <w:num w:numId="4" w16cid:durableId="2055961039">
    <w:abstractNumId w:val="5"/>
  </w:num>
  <w:num w:numId="5" w16cid:durableId="1818760348">
    <w:abstractNumId w:val="4"/>
  </w:num>
  <w:num w:numId="6" w16cid:durableId="1942643677">
    <w:abstractNumId w:val="11"/>
  </w:num>
  <w:num w:numId="7" w16cid:durableId="1419399617">
    <w:abstractNumId w:val="8"/>
  </w:num>
  <w:num w:numId="8" w16cid:durableId="1560903173">
    <w:abstractNumId w:val="3"/>
  </w:num>
  <w:num w:numId="9" w16cid:durableId="1099064777">
    <w:abstractNumId w:val="2"/>
  </w:num>
  <w:num w:numId="10" w16cid:durableId="1177423856">
    <w:abstractNumId w:val="1"/>
  </w:num>
  <w:num w:numId="11" w16cid:durableId="1170606020">
    <w:abstractNumId w:val="0"/>
  </w:num>
  <w:num w:numId="12" w16cid:durableId="10034303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6F0"/>
    <w:rsid w:val="00004128"/>
    <w:rsid w:val="000043B5"/>
    <w:rsid w:val="00005F1D"/>
    <w:rsid w:val="0002081D"/>
    <w:rsid w:val="00021CB3"/>
    <w:rsid w:val="0002243D"/>
    <w:rsid w:val="00023CF1"/>
    <w:rsid w:val="00034374"/>
    <w:rsid w:val="00041C87"/>
    <w:rsid w:val="00044087"/>
    <w:rsid w:val="000458CC"/>
    <w:rsid w:val="00056148"/>
    <w:rsid w:val="000646A8"/>
    <w:rsid w:val="00066D6D"/>
    <w:rsid w:val="00070AE6"/>
    <w:rsid w:val="00073748"/>
    <w:rsid w:val="00073790"/>
    <w:rsid w:val="00082C9F"/>
    <w:rsid w:val="0008436B"/>
    <w:rsid w:val="000974F6"/>
    <w:rsid w:val="000A0FA6"/>
    <w:rsid w:val="000A51BA"/>
    <w:rsid w:val="000A5F11"/>
    <w:rsid w:val="000A64F9"/>
    <w:rsid w:val="000B0299"/>
    <w:rsid w:val="000B2BF5"/>
    <w:rsid w:val="000E0336"/>
    <w:rsid w:val="000F13C0"/>
    <w:rsid w:val="000F7364"/>
    <w:rsid w:val="00100E9C"/>
    <w:rsid w:val="001041C6"/>
    <w:rsid w:val="001107E9"/>
    <w:rsid w:val="00116C2A"/>
    <w:rsid w:val="00125DF2"/>
    <w:rsid w:val="00126378"/>
    <w:rsid w:val="001367D7"/>
    <w:rsid w:val="001410DC"/>
    <w:rsid w:val="00142C22"/>
    <w:rsid w:val="00150086"/>
    <w:rsid w:val="0015093F"/>
    <w:rsid w:val="001520E5"/>
    <w:rsid w:val="00153D4B"/>
    <w:rsid w:val="00153FCC"/>
    <w:rsid w:val="00155402"/>
    <w:rsid w:val="00161868"/>
    <w:rsid w:val="001921FD"/>
    <w:rsid w:val="001928CB"/>
    <w:rsid w:val="001A261D"/>
    <w:rsid w:val="001A30F3"/>
    <w:rsid w:val="001B23B2"/>
    <w:rsid w:val="001B7DCE"/>
    <w:rsid w:val="001C0FA5"/>
    <w:rsid w:val="001C5CF1"/>
    <w:rsid w:val="001D5189"/>
    <w:rsid w:val="001D6F25"/>
    <w:rsid w:val="001E1851"/>
    <w:rsid w:val="001E330A"/>
    <w:rsid w:val="00202122"/>
    <w:rsid w:val="002023F6"/>
    <w:rsid w:val="00225442"/>
    <w:rsid w:val="00231A94"/>
    <w:rsid w:val="00232097"/>
    <w:rsid w:val="00232556"/>
    <w:rsid w:val="002331F7"/>
    <w:rsid w:val="00235E90"/>
    <w:rsid w:val="0024440F"/>
    <w:rsid w:val="00253EF3"/>
    <w:rsid w:val="0025678D"/>
    <w:rsid w:val="002643C1"/>
    <w:rsid w:val="00265FC5"/>
    <w:rsid w:val="002962F6"/>
    <w:rsid w:val="00297B5B"/>
    <w:rsid w:val="002A3D62"/>
    <w:rsid w:val="002B1D84"/>
    <w:rsid w:val="002B44DD"/>
    <w:rsid w:val="002C67A6"/>
    <w:rsid w:val="002D0020"/>
    <w:rsid w:val="002D203A"/>
    <w:rsid w:val="002D3257"/>
    <w:rsid w:val="002D6305"/>
    <w:rsid w:val="002E1B86"/>
    <w:rsid w:val="002F12FA"/>
    <w:rsid w:val="00312A86"/>
    <w:rsid w:val="00315E45"/>
    <w:rsid w:val="003161D4"/>
    <w:rsid w:val="003201F6"/>
    <w:rsid w:val="003312B7"/>
    <w:rsid w:val="00334701"/>
    <w:rsid w:val="003476A0"/>
    <w:rsid w:val="00356B93"/>
    <w:rsid w:val="003570FD"/>
    <w:rsid w:val="003625C8"/>
    <w:rsid w:val="003634DB"/>
    <w:rsid w:val="003712FC"/>
    <w:rsid w:val="0037297D"/>
    <w:rsid w:val="003737B2"/>
    <w:rsid w:val="00375C8A"/>
    <w:rsid w:val="0037654B"/>
    <w:rsid w:val="00380D0F"/>
    <w:rsid w:val="00382E8D"/>
    <w:rsid w:val="0038481D"/>
    <w:rsid w:val="0039161F"/>
    <w:rsid w:val="003945EA"/>
    <w:rsid w:val="003B46F5"/>
    <w:rsid w:val="003B5899"/>
    <w:rsid w:val="003C51A0"/>
    <w:rsid w:val="003E4ABB"/>
    <w:rsid w:val="003F1D38"/>
    <w:rsid w:val="003F2D3A"/>
    <w:rsid w:val="003F4693"/>
    <w:rsid w:val="00404523"/>
    <w:rsid w:val="0041061F"/>
    <w:rsid w:val="004136A7"/>
    <w:rsid w:val="0043096C"/>
    <w:rsid w:val="004338A7"/>
    <w:rsid w:val="0043768A"/>
    <w:rsid w:val="00437F42"/>
    <w:rsid w:val="0044513F"/>
    <w:rsid w:val="0044661D"/>
    <w:rsid w:val="00450221"/>
    <w:rsid w:val="00450E33"/>
    <w:rsid w:val="004524AA"/>
    <w:rsid w:val="00456384"/>
    <w:rsid w:val="00460B0C"/>
    <w:rsid w:val="0046606F"/>
    <w:rsid w:val="004669B7"/>
    <w:rsid w:val="00467FD8"/>
    <w:rsid w:val="00472356"/>
    <w:rsid w:val="004767D8"/>
    <w:rsid w:val="00486B60"/>
    <w:rsid w:val="00492044"/>
    <w:rsid w:val="004925FA"/>
    <w:rsid w:val="00495544"/>
    <w:rsid w:val="004B2037"/>
    <w:rsid w:val="004B36D4"/>
    <w:rsid w:val="004B3BF5"/>
    <w:rsid w:val="004C0E3E"/>
    <w:rsid w:val="004D05ED"/>
    <w:rsid w:val="004D189A"/>
    <w:rsid w:val="004D3801"/>
    <w:rsid w:val="004D59D4"/>
    <w:rsid w:val="004D5D77"/>
    <w:rsid w:val="004D5FD0"/>
    <w:rsid w:val="004E33A3"/>
    <w:rsid w:val="004E4336"/>
    <w:rsid w:val="004E4C71"/>
    <w:rsid w:val="004F576A"/>
    <w:rsid w:val="004F7F55"/>
    <w:rsid w:val="00513ED3"/>
    <w:rsid w:val="0052345E"/>
    <w:rsid w:val="005317B6"/>
    <w:rsid w:val="00533FF6"/>
    <w:rsid w:val="00534BBF"/>
    <w:rsid w:val="005359A0"/>
    <w:rsid w:val="00541833"/>
    <w:rsid w:val="00544872"/>
    <w:rsid w:val="00544921"/>
    <w:rsid w:val="005517C5"/>
    <w:rsid w:val="00555E59"/>
    <w:rsid w:val="00567FC9"/>
    <w:rsid w:val="005717E7"/>
    <w:rsid w:val="005748E0"/>
    <w:rsid w:val="00595EF5"/>
    <w:rsid w:val="005B36A7"/>
    <w:rsid w:val="005B5106"/>
    <w:rsid w:val="005B796B"/>
    <w:rsid w:val="005C09D2"/>
    <w:rsid w:val="005C52B4"/>
    <w:rsid w:val="005D214D"/>
    <w:rsid w:val="005D44BC"/>
    <w:rsid w:val="005D5547"/>
    <w:rsid w:val="005D7082"/>
    <w:rsid w:val="005D754B"/>
    <w:rsid w:val="0060150C"/>
    <w:rsid w:val="00602356"/>
    <w:rsid w:val="00621EE9"/>
    <w:rsid w:val="00626F74"/>
    <w:rsid w:val="00627BF5"/>
    <w:rsid w:val="006356ED"/>
    <w:rsid w:val="0063630C"/>
    <w:rsid w:val="00650A37"/>
    <w:rsid w:val="006516F0"/>
    <w:rsid w:val="00657288"/>
    <w:rsid w:val="00660374"/>
    <w:rsid w:val="00660AA6"/>
    <w:rsid w:val="006622A4"/>
    <w:rsid w:val="00674CF3"/>
    <w:rsid w:val="006820EB"/>
    <w:rsid w:val="00687F62"/>
    <w:rsid w:val="00690457"/>
    <w:rsid w:val="00692935"/>
    <w:rsid w:val="00694858"/>
    <w:rsid w:val="006967D0"/>
    <w:rsid w:val="006A5224"/>
    <w:rsid w:val="006B21DE"/>
    <w:rsid w:val="006B30D8"/>
    <w:rsid w:val="006B53C1"/>
    <w:rsid w:val="006B57BC"/>
    <w:rsid w:val="006C1F7A"/>
    <w:rsid w:val="006C7278"/>
    <w:rsid w:val="006D26B9"/>
    <w:rsid w:val="006E1D6C"/>
    <w:rsid w:val="006E54ED"/>
    <w:rsid w:val="006E65DC"/>
    <w:rsid w:val="006F28DF"/>
    <w:rsid w:val="006F63E9"/>
    <w:rsid w:val="006F68FE"/>
    <w:rsid w:val="00700F94"/>
    <w:rsid w:val="0070176E"/>
    <w:rsid w:val="00704DB2"/>
    <w:rsid w:val="00705855"/>
    <w:rsid w:val="00724A05"/>
    <w:rsid w:val="007300FB"/>
    <w:rsid w:val="00732F4C"/>
    <w:rsid w:val="00742BF9"/>
    <w:rsid w:val="00744A63"/>
    <w:rsid w:val="00750A3B"/>
    <w:rsid w:val="007563CF"/>
    <w:rsid w:val="007641D3"/>
    <w:rsid w:val="007736EE"/>
    <w:rsid w:val="00780C30"/>
    <w:rsid w:val="00782946"/>
    <w:rsid w:val="00795044"/>
    <w:rsid w:val="007960B4"/>
    <w:rsid w:val="007A02C3"/>
    <w:rsid w:val="007A1EEE"/>
    <w:rsid w:val="007A2E5E"/>
    <w:rsid w:val="007B13F4"/>
    <w:rsid w:val="007B3395"/>
    <w:rsid w:val="007C3C20"/>
    <w:rsid w:val="007E35FD"/>
    <w:rsid w:val="007E40D7"/>
    <w:rsid w:val="00822102"/>
    <w:rsid w:val="008223A2"/>
    <w:rsid w:val="008235C9"/>
    <w:rsid w:val="00827AE8"/>
    <w:rsid w:val="0083177F"/>
    <w:rsid w:val="008377F3"/>
    <w:rsid w:val="00840F36"/>
    <w:rsid w:val="00844C34"/>
    <w:rsid w:val="00846813"/>
    <w:rsid w:val="00846F41"/>
    <w:rsid w:val="00847B3D"/>
    <w:rsid w:val="008520DA"/>
    <w:rsid w:val="00853123"/>
    <w:rsid w:val="00864BBA"/>
    <w:rsid w:val="00866EB8"/>
    <w:rsid w:val="008757FF"/>
    <w:rsid w:val="00881675"/>
    <w:rsid w:val="00881DE9"/>
    <w:rsid w:val="00881ED3"/>
    <w:rsid w:val="0089736D"/>
    <w:rsid w:val="008A13FA"/>
    <w:rsid w:val="008A4128"/>
    <w:rsid w:val="008A58C6"/>
    <w:rsid w:val="008B076C"/>
    <w:rsid w:val="008B61D4"/>
    <w:rsid w:val="008C1526"/>
    <w:rsid w:val="008C269E"/>
    <w:rsid w:val="008C3E5D"/>
    <w:rsid w:val="008C7AEA"/>
    <w:rsid w:val="008D26EE"/>
    <w:rsid w:val="008D2FDA"/>
    <w:rsid w:val="008D4D8B"/>
    <w:rsid w:val="008E14A8"/>
    <w:rsid w:val="008F43AB"/>
    <w:rsid w:val="009039FD"/>
    <w:rsid w:val="00904B16"/>
    <w:rsid w:val="00913582"/>
    <w:rsid w:val="00921FEF"/>
    <w:rsid w:val="009306BB"/>
    <w:rsid w:val="00955D6F"/>
    <w:rsid w:val="00956183"/>
    <w:rsid w:val="00956ADE"/>
    <w:rsid w:val="009571A0"/>
    <w:rsid w:val="0097629B"/>
    <w:rsid w:val="00991D99"/>
    <w:rsid w:val="00994671"/>
    <w:rsid w:val="009A3335"/>
    <w:rsid w:val="009B4120"/>
    <w:rsid w:val="009C727D"/>
    <w:rsid w:val="009D2DDD"/>
    <w:rsid w:val="00A01DEF"/>
    <w:rsid w:val="00A02010"/>
    <w:rsid w:val="00A0773D"/>
    <w:rsid w:val="00A15520"/>
    <w:rsid w:val="00A16932"/>
    <w:rsid w:val="00A23061"/>
    <w:rsid w:val="00A23314"/>
    <w:rsid w:val="00A24EE3"/>
    <w:rsid w:val="00A26935"/>
    <w:rsid w:val="00A325DC"/>
    <w:rsid w:val="00A35018"/>
    <w:rsid w:val="00A3736C"/>
    <w:rsid w:val="00A37793"/>
    <w:rsid w:val="00A44E97"/>
    <w:rsid w:val="00A47BB5"/>
    <w:rsid w:val="00A65744"/>
    <w:rsid w:val="00A760F4"/>
    <w:rsid w:val="00A84F35"/>
    <w:rsid w:val="00A92161"/>
    <w:rsid w:val="00AA0DDE"/>
    <w:rsid w:val="00AA273F"/>
    <w:rsid w:val="00AA2B07"/>
    <w:rsid w:val="00AA5884"/>
    <w:rsid w:val="00AB100F"/>
    <w:rsid w:val="00AB116F"/>
    <w:rsid w:val="00AB47AE"/>
    <w:rsid w:val="00AC21FC"/>
    <w:rsid w:val="00AC6D11"/>
    <w:rsid w:val="00AE00B8"/>
    <w:rsid w:val="00AE1448"/>
    <w:rsid w:val="00AE3BEF"/>
    <w:rsid w:val="00AE7552"/>
    <w:rsid w:val="00AF34B9"/>
    <w:rsid w:val="00AF6534"/>
    <w:rsid w:val="00AF7798"/>
    <w:rsid w:val="00B046FC"/>
    <w:rsid w:val="00B16777"/>
    <w:rsid w:val="00B17FA9"/>
    <w:rsid w:val="00B2512B"/>
    <w:rsid w:val="00B30596"/>
    <w:rsid w:val="00B3429F"/>
    <w:rsid w:val="00B342D6"/>
    <w:rsid w:val="00B4037F"/>
    <w:rsid w:val="00B4069A"/>
    <w:rsid w:val="00B40C20"/>
    <w:rsid w:val="00B43C0D"/>
    <w:rsid w:val="00B46529"/>
    <w:rsid w:val="00B52B3C"/>
    <w:rsid w:val="00B5610A"/>
    <w:rsid w:val="00B637FA"/>
    <w:rsid w:val="00B657CC"/>
    <w:rsid w:val="00B70A33"/>
    <w:rsid w:val="00B70DFB"/>
    <w:rsid w:val="00B842F8"/>
    <w:rsid w:val="00B86E8B"/>
    <w:rsid w:val="00B900E9"/>
    <w:rsid w:val="00BB5997"/>
    <w:rsid w:val="00BB5E26"/>
    <w:rsid w:val="00BC06A4"/>
    <w:rsid w:val="00BC0B2C"/>
    <w:rsid w:val="00BC0BF4"/>
    <w:rsid w:val="00BC5287"/>
    <w:rsid w:val="00BD1CDA"/>
    <w:rsid w:val="00BD378C"/>
    <w:rsid w:val="00BE769E"/>
    <w:rsid w:val="00BF7295"/>
    <w:rsid w:val="00C0333A"/>
    <w:rsid w:val="00C13BB6"/>
    <w:rsid w:val="00C17120"/>
    <w:rsid w:val="00C176A6"/>
    <w:rsid w:val="00C225C4"/>
    <w:rsid w:val="00C2532D"/>
    <w:rsid w:val="00C32974"/>
    <w:rsid w:val="00C3326A"/>
    <w:rsid w:val="00C33B5A"/>
    <w:rsid w:val="00C418FE"/>
    <w:rsid w:val="00C45CFB"/>
    <w:rsid w:val="00C460AF"/>
    <w:rsid w:val="00C619B8"/>
    <w:rsid w:val="00C62D18"/>
    <w:rsid w:val="00C63307"/>
    <w:rsid w:val="00C6454F"/>
    <w:rsid w:val="00C7410D"/>
    <w:rsid w:val="00C74220"/>
    <w:rsid w:val="00C86BF7"/>
    <w:rsid w:val="00C91175"/>
    <w:rsid w:val="00C92791"/>
    <w:rsid w:val="00C95888"/>
    <w:rsid w:val="00C96636"/>
    <w:rsid w:val="00CB0C93"/>
    <w:rsid w:val="00CC78AF"/>
    <w:rsid w:val="00CD5A36"/>
    <w:rsid w:val="00CD71BC"/>
    <w:rsid w:val="00CD79F6"/>
    <w:rsid w:val="00CE040D"/>
    <w:rsid w:val="00CE1C06"/>
    <w:rsid w:val="00CE535A"/>
    <w:rsid w:val="00CE597A"/>
    <w:rsid w:val="00CE5C4B"/>
    <w:rsid w:val="00CF1DD0"/>
    <w:rsid w:val="00CF3913"/>
    <w:rsid w:val="00CF3B01"/>
    <w:rsid w:val="00D05784"/>
    <w:rsid w:val="00D1275E"/>
    <w:rsid w:val="00D1568D"/>
    <w:rsid w:val="00D3314B"/>
    <w:rsid w:val="00D35C4C"/>
    <w:rsid w:val="00D40542"/>
    <w:rsid w:val="00D458CA"/>
    <w:rsid w:val="00D46A5D"/>
    <w:rsid w:val="00D649E1"/>
    <w:rsid w:val="00D65CF9"/>
    <w:rsid w:val="00D65DF4"/>
    <w:rsid w:val="00D66D66"/>
    <w:rsid w:val="00D77836"/>
    <w:rsid w:val="00D80818"/>
    <w:rsid w:val="00D918BA"/>
    <w:rsid w:val="00D93C09"/>
    <w:rsid w:val="00DA15AB"/>
    <w:rsid w:val="00DB6BA3"/>
    <w:rsid w:val="00DC08E2"/>
    <w:rsid w:val="00DC603A"/>
    <w:rsid w:val="00DD453E"/>
    <w:rsid w:val="00E333FD"/>
    <w:rsid w:val="00E4029B"/>
    <w:rsid w:val="00E42036"/>
    <w:rsid w:val="00E4495A"/>
    <w:rsid w:val="00E44BA5"/>
    <w:rsid w:val="00E472BC"/>
    <w:rsid w:val="00E52B42"/>
    <w:rsid w:val="00E53A51"/>
    <w:rsid w:val="00E62C5C"/>
    <w:rsid w:val="00E70744"/>
    <w:rsid w:val="00E77A2F"/>
    <w:rsid w:val="00E84C5C"/>
    <w:rsid w:val="00E93C16"/>
    <w:rsid w:val="00EA0708"/>
    <w:rsid w:val="00EB4641"/>
    <w:rsid w:val="00EC6AFE"/>
    <w:rsid w:val="00ED737E"/>
    <w:rsid w:val="00EE4A33"/>
    <w:rsid w:val="00EE5E3C"/>
    <w:rsid w:val="00F11E4D"/>
    <w:rsid w:val="00F12C66"/>
    <w:rsid w:val="00F1619A"/>
    <w:rsid w:val="00F26BAA"/>
    <w:rsid w:val="00F274A6"/>
    <w:rsid w:val="00F306E4"/>
    <w:rsid w:val="00F3604D"/>
    <w:rsid w:val="00F37D7B"/>
    <w:rsid w:val="00F47973"/>
    <w:rsid w:val="00F50B54"/>
    <w:rsid w:val="00F53A84"/>
    <w:rsid w:val="00F54E75"/>
    <w:rsid w:val="00F62401"/>
    <w:rsid w:val="00F671E1"/>
    <w:rsid w:val="00F72EF0"/>
    <w:rsid w:val="00F77F92"/>
    <w:rsid w:val="00F80D66"/>
    <w:rsid w:val="00F8474C"/>
    <w:rsid w:val="00F8588E"/>
    <w:rsid w:val="00F86160"/>
    <w:rsid w:val="00F903C9"/>
    <w:rsid w:val="00F94E1F"/>
    <w:rsid w:val="00F97187"/>
    <w:rsid w:val="00FA36F8"/>
    <w:rsid w:val="00FA6AB7"/>
    <w:rsid w:val="00FB37F7"/>
    <w:rsid w:val="00FB38EA"/>
    <w:rsid w:val="00FB4631"/>
    <w:rsid w:val="00FB5D71"/>
    <w:rsid w:val="00FC617D"/>
    <w:rsid w:val="00FC6D58"/>
    <w:rsid w:val="00FC7350"/>
    <w:rsid w:val="00FD1F9D"/>
    <w:rsid w:val="00FD603D"/>
    <w:rsid w:val="00FE6C65"/>
    <w:rsid w:val="029124CB"/>
    <w:rsid w:val="04FFA23C"/>
    <w:rsid w:val="05C8C58D"/>
    <w:rsid w:val="0900664F"/>
    <w:rsid w:val="1E684A43"/>
    <w:rsid w:val="1EFFA6FD"/>
    <w:rsid w:val="20606633"/>
    <w:rsid w:val="23D31820"/>
    <w:rsid w:val="305B1115"/>
    <w:rsid w:val="3B331804"/>
    <w:rsid w:val="3E6AB8C6"/>
    <w:rsid w:val="48198892"/>
    <w:rsid w:val="4E6FA1B9"/>
    <w:rsid w:val="54BAA9E4"/>
    <w:rsid w:val="54F80B9A"/>
    <w:rsid w:val="5A60C817"/>
    <w:rsid w:val="5CAEE3F7"/>
    <w:rsid w:val="6DDAB382"/>
    <w:rsid w:val="6F3B72B8"/>
    <w:rsid w:val="72AE24A5"/>
    <w:rsid w:val="7746849D"/>
    <w:rsid w:val="7CC7A029"/>
    <w:rsid w:val="7D48C9DE"/>
    <w:rsid w:val="7DF8C4D2"/>
    <w:rsid w:val="7F949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D6D21D"/>
  <w15:docId w15:val="{9A81FB54-F008-4CB1-B408-E85C4BB0D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uiPriority="2" w:semiHidden="1" w:unhideWhenUsed="1" w:qFormat="1"/>
    <w:lsdException w:name="heading 3" w:locked="0" w:uiPriority="2" w:semiHidden="1" w:unhideWhenUsed="1" w:qFormat="1"/>
    <w:lsdException w:name="heading 4" w:locked="0" w:uiPriority="2" w:semiHidden="1" w:unhideWhenUsed="1" w:qFormat="1"/>
    <w:lsdException w:name="heading 5" w:locked="0" w:uiPriority="2" w:semiHidden="1" w:unhideWhenUsed="1" w:qFormat="1"/>
    <w:lsdException w:name="heading 6" w:locked="0" w:uiPriority="2" w:semiHidden="1" w:unhideWhenUsed="1"/>
    <w:lsdException w:name="heading 7" w:locked="0" w:uiPriority="9" w:semiHidden="1" w:qFormat="1"/>
    <w:lsdException w:name="heading 8" w:locked="0" w:uiPriority="9" w:semiHidden="1" w:unhideWhenUsed="1" w:qFormat="1"/>
    <w:lsdException w:name="heading 9" w:locked="0" w:uiPriority="9" w:semiHidden="1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uiPriority="39" w:semiHidden="1" w:unhideWhenUsed="1"/>
    <w:lsdException w:name="toc 2" w:locked="0" w:uiPriority="39" w:semiHidden="1" w:unhideWhenUsed="1"/>
    <w:lsdException w:name="toc 3" w:locked="0" w:uiPriority="39" w:semiHidden="1" w:unhideWhenUsed="1"/>
    <w:lsdException w:name="toc 4" w:locked="0" w:uiPriority="39" w:semiHidden="1" w:unhideWhenUsed="1"/>
    <w:lsdException w:name="toc 5" w:locked="0" w:uiPriority="39" w:semiHidden="1" w:unhideWhenUsed="1"/>
    <w:lsdException w:name="toc 6" w:locked="0" w:uiPriority="39" w:semiHidden="1" w:unhideWhenUsed="1"/>
    <w:lsdException w:name="toc 7" w:locked="0" w:uiPriority="39" w:semiHidden="1" w:unhideWhenUsed="1"/>
    <w:lsdException w:name="toc 8" w:locked="0" w:uiPriority="39" w:semiHidden="1" w:unhideWhenUsed="1"/>
    <w:lsdException w:name="toc 9" w:locked="0" w:uiPriority="39" w:semiHidden="1" w:unhideWhenUsed="1"/>
    <w:lsdException w:name="Normal Indent" w:locked="0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uiPriority="35" w:semiHidden="1" w:unhideWhenUsed="1" w:qFormat="1"/>
    <w:lsdException w:name="table of figures" w:locked="0" w:semiHidden="1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locked="0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/>
    <w:lsdException w:name="List Bullet" w:locked="0" w:semiHidden="1" w:unhideWhenUsed="1"/>
    <w:lsdException w:name="List Number" w:locked="0" w:semiHidden="1" w:unhideWhenUsed="1"/>
    <w:lsdException w:name="List 2" w:locked="0" w:semiHidden="1"/>
    <w:lsdException w:name="List 3" w:locked="0" w:semiHidden="1"/>
    <w:lsdException w:name="List 4" w:locked="0" w:semiHidden="1"/>
    <w:lsdException w:name="List 5" w:locked="0" w:semiHidden="1"/>
    <w:lsdException w:name="List Bullet 2" w:locked="0" w:semiHidden="1"/>
    <w:lsdException w:name="List Bullet 3" w:locked="0" w:semiHidden="1"/>
    <w:lsdException w:name="List Bullet 4" w:locked="0" w:semiHidden="1"/>
    <w:lsdException w:name="List Bullet 5" w:locked="0" w:semiHidden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10" w:qFormat="1"/>
    <w:lsdException w:name="Closing" w:locked="0" w:semiHidden="1" w:unhideWhenUsed="1"/>
    <w:lsdException w:name="Signature" w:locked="0" w:semiHidden="1" w:unhideWhenUsed="1"/>
    <w:lsdException w:name="Default Paragraph Font" w:locked="0" w:uiPriority="1" w:semiHidden="1" w:unhideWhenUsed="1"/>
    <w:lsdException w:name="Body Text" w:locked="0" w:semiHidden="1" w:unhideWhenUsed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 w:qFormat="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nhideWhenUsed="1"/>
    <w:lsdException w:name="FollowedHyperlink" w:locked="0" w:semiHidden="1" w:unhideWhenUsed="1"/>
    <w:lsdException w:name="Strong" w:locked="0" w:uiPriority="22"/>
    <w:lsdException w:name="Emphasis" w:locked="0" w:uiPriority="20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locked="0" w:semiHidden="1" w:unhideWhenUsed="1"/>
    <w:lsdException w:name="Outline List 2" w:locked="0" w:semiHidden="1" w:unhideWhenUsed="1"/>
    <w:lsdException w:name="Outline List 3" w:locked="0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59"/>
    <w:lsdException w:name="Table Theme" w:semiHidden="1" w:unhideWhenUsed="1"/>
    <w:lsdException w:name="Placeholder Text" w:locked="0" w:semiHidden="1"/>
    <w:lsdException w:name="No Spacing" w:locked="0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/>
    <w:lsdException w:name="Quote" w:locked="0" w:uiPriority="29" w:qFormat="1"/>
    <w:lsdException w:name="Intense Quote" w:locked="0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/>
    <w:lsdException w:name="Intense Emphasis" w:locked="0" w:uiPriority="21"/>
    <w:lsdException w:name="Subtle Reference" w:locked="0" w:uiPriority="31"/>
    <w:lsdException w:name="Intense Reference" w:locked="0" w:uiPriority="32"/>
    <w:lsdException w:name="Book Title" w:locked="0" w:uiPriority="33" w:semiHidden="1" w:qFormat="1"/>
    <w:lsdException w:name="Bibliography" w:locked="0" w:uiPriority="37" w:semiHidden="1" w:unhideWhenUsed="1"/>
    <w:lsdException w:name="TOC Heading" w:locked="0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styleId="Normal" w:default="1">
    <w:name w:val="Normal"/>
    <w:qFormat/>
    <w:rsid w:val="00232556"/>
    <w:pPr>
      <w:spacing w:after="16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FC9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960051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2"/>
    <w:qFormat/>
    <w:rsid w:val="00567FC9"/>
    <w:pPr>
      <w:keepNext/>
      <w:keepLines/>
      <w:pBdr>
        <w:bottom w:val="dotted" w:color="FFBB22" w:themeColor="text2" w:sz="18" w:space="1"/>
      </w:pBdr>
      <w:spacing w:before="240" w:after="120"/>
      <w:outlineLvl w:val="1"/>
    </w:pPr>
    <w:rPr>
      <w:rFonts w:eastAsiaTheme="majorEastAsia" w:cstheme="majorBidi"/>
      <w:b/>
      <w:bCs/>
      <w:color w:val="960051" w:themeColor="background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F72EF0"/>
    <w:pPr>
      <w:keepNext/>
      <w:keepLines/>
      <w:spacing w:before="240" w:after="120"/>
      <w:outlineLvl w:val="2"/>
    </w:pPr>
    <w:rPr>
      <w:rFonts w:eastAsiaTheme="majorEastAsia" w:cstheme="majorBidi"/>
      <w:b/>
      <w:bCs/>
      <w:color w:val="403A60" w:themeColor="accent6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2"/>
    <w:qFormat/>
    <w:rsid w:val="00567FC9"/>
    <w:pPr>
      <w:keepNext/>
      <w:keepLines/>
      <w:spacing w:before="240" w:after="120"/>
      <w:outlineLvl w:val="3"/>
    </w:pPr>
    <w:rPr>
      <w:rFonts w:eastAsiaTheme="majorEastAsia" w:cstheme="majorBidi"/>
      <w:b/>
      <w:bCs/>
      <w:iCs/>
      <w:color w:val="403A6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2"/>
    <w:qFormat/>
    <w:rsid w:val="00567FC9"/>
    <w:pPr>
      <w:spacing w:after="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2"/>
    <w:rsid w:val="002B44DD"/>
    <w:pPr>
      <w:keepNext/>
      <w:keepLines/>
      <w:spacing w:after="240"/>
      <w:outlineLvl w:val="5"/>
    </w:pPr>
    <w:rPr>
      <w:rFonts w:asciiTheme="majorHAnsi" w:hAnsiTheme="majorHAnsi" w:eastAsiaTheme="majorEastAsia" w:cstheme="majorBidi"/>
      <w:b/>
      <w:iCs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67FC9"/>
    <w:rPr>
      <w:rFonts w:ascii="Arial" w:hAnsi="Arial" w:eastAsiaTheme="majorEastAsia" w:cstheme="majorBidi"/>
      <w:b/>
      <w:bCs/>
      <w:color w:val="960051"/>
      <w:sz w:val="48"/>
      <w:szCs w:val="28"/>
    </w:rPr>
  </w:style>
  <w:style w:type="character" w:styleId="Heading2Char" w:customStyle="1">
    <w:name w:val="Heading 2 Char"/>
    <w:basedOn w:val="DefaultParagraphFont"/>
    <w:link w:val="Heading2"/>
    <w:uiPriority w:val="2"/>
    <w:rsid w:val="00567FC9"/>
    <w:rPr>
      <w:rFonts w:ascii="Arial" w:hAnsi="Arial" w:eastAsiaTheme="majorEastAsia" w:cstheme="majorBidi"/>
      <w:b/>
      <w:bCs/>
      <w:color w:val="960051" w:themeColor="background2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2"/>
    <w:rsid w:val="00F72EF0"/>
    <w:rPr>
      <w:rFonts w:ascii="Arial" w:hAnsi="Arial" w:eastAsiaTheme="majorEastAsia" w:cstheme="majorBidi"/>
      <w:b/>
      <w:bCs/>
      <w:color w:val="403A60" w:themeColor="accent6"/>
      <w:sz w:val="36"/>
      <w:szCs w:val="36"/>
    </w:rPr>
  </w:style>
  <w:style w:type="character" w:styleId="Heading4Char" w:customStyle="1">
    <w:name w:val="Heading 4 Char"/>
    <w:basedOn w:val="DefaultParagraphFont"/>
    <w:link w:val="Heading4"/>
    <w:uiPriority w:val="2"/>
    <w:rsid w:val="00567FC9"/>
    <w:rPr>
      <w:rFonts w:ascii="Arial" w:hAnsi="Arial" w:eastAsiaTheme="majorEastAsia" w:cstheme="majorBidi"/>
      <w:b/>
      <w:bCs/>
      <w:iCs/>
      <w:color w:val="403A60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2"/>
    <w:rsid w:val="00567FC9"/>
    <w:rPr>
      <w:rFonts w:ascii="Arial" w:hAnsi="Arial"/>
      <w:b/>
      <w:sz w:val="24"/>
    </w:rPr>
  </w:style>
  <w:style w:type="character" w:styleId="Heading6Char" w:customStyle="1">
    <w:name w:val="Heading 6 Char"/>
    <w:basedOn w:val="DefaultParagraphFont"/>
    <w:link w:val="Heading6"/>
    <w:uiPriority w:val="2"/>
    <w:rsid w:val="00674CF3"/>
    <w:rPr>
      <w:rFonts w:asciiTheme="majorHAnsi" w:hAnsiTheme="majorHAnsi" w:eastAsiaTheme="majorEastAsia" w:cstheme="majorBidi"/>
      <w:b/>
      <w:iCs/>
      <w:sz w:val="24"/>
    </w:rPr>
  </w:style>
  <w:style w:type="paragraph" w:styleId="ListBullet">
    <w:name w:val="List Bullet"/>
    <w:basedOn w:val="Normal"/>
    <w:uiPriority w:val="99"/>
    <w:semiHidden/>
    <w:rsid w:val="002B44DD"/>
    <w:pPr>
      <w:numPr>
        <w:numId w:val="1"/>
      </w:numPr>
      <w:ind w:left="170" w:hanging="170"/>
      <w:contextualSpacing/>
    </w:pPr>
  </w:style>
  <w:style w:type="paragraph" w:styleId="Bullet1" w:customStyle="1">
    <w:name w:val="Bullet1"/>
    <w:basedOn w:val="ListBullet"/>
    <w:uiPriority w:val="2"/>
    <w:qFormat/>
    <w:rsid w:val="00694858"/>
    <w:pPr>
      <w:ind w:left="227" w:hanging="227"/>
    </w:pPr>
  </w:style>
  <w:style w:type="paragraph" w:styleId="Bullet2" w:customStyle="1">
    <w:name w:val="Bullet2"/>
    <w:basedOn w:val="Bullet1"/>
    <w:uiPriority w:val="2"/>
    <w:qFormat/>
    <w:rsid w:val="00694858"/>
    <w:pPr>
      <w:numPr>
        <w:numId w:val="6"/>
      </w:numPr>
      <w:ind w:left="454" w:hanging="227"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B842F8"/>
    <w:rPr>
      <w:iCs/>
      <w:color w:val="960051"/>
      <w:sz w:val="28"/>
    </w:rPr>
  </w:style>
  <w:style w:type="character" w:styleId="QuoteChar" w:customStyle="1">
    <w:name w:val="Quote Char"/>
    <w:basedOn w:val="DefaultParagraphFont"/>
    <w:link w:val="Quote"/>
    <w:uiPriority w:val="29"/>
    <w:semiHidden/>
    <w:rsid w:val="003B46F5"/>
    <w:rPr>
      <w:rFonts w:ascii="Arial" w:hAnsi="Arial"/>
      <w:iCs/>
      <w:color w:val="960051"/>
      <w:sz w:val="28"/>
    </w:rPr>
  </w:style>
  <w:style w:type="paragraph" w:styleId="Caption">
    <w:name w:val="caption"/>
    <w:basedOn w:val="Normal"/>
    <w:next w:val="Normal"/>
    <w:uiPriority w:val="35"/>
    <w:qFormat/>
    <w:rsid w:val="004D189A"/>
    <w:pPr>
      <w:spacing w:after="120" w:line="240" w:lineRule="auto"/>
    </w:pPr>
    <w:rPr>
      <w:bCs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189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D189A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A36F8"/>
    <w:pPr>
      <w:tabs>
        <w:tab w:val="left" w:pos="1021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A36F8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sid w:val="00FA36F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A36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locked/>
    <w:rsid w:val="00F624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Spacing">
    <w:name w:val="No Spacing"/>
    <w:uiPriority w:val="1"/>
    <w:rsid w:val="00F62401"/>
    <w:pPr>
      <w:spacing w:after="0" w:line="240" w:lineRule="auto"/>
    </w:pPr>
    <w:rPr>
      <w:rFonts w:ascii="Arial" w:hAnsi="Arial"/>
      <w:sz w:val="24"/>
    </w:rPr>
  </w:style>
  <w:style w:type="paragraph" w:styleId="Title">
    <w:name w:val="Title"/>
    <w:basedOn w:val="Normal"/>
    <w:link w:val="TitleChar"/>
    <w:uiPriority w:val="10"/>
    <w:qFormat/>
    <w:rsid w:val="00F50B54"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spacing w:val="5"/>
      <w:kern w:val="28"/>
      <w:sz w:val="68"/>
      <w:szCs w:val="52"/>
      <w:lang w:val="en-US" w:eastAsia="ja-JP"/>
    </w:rPr>
  </w:style>
  <w:style w:type="character" w:styleId="TitleChar" w:customStyle="1">
    <w:name w:val="Title Char"/>
    <w:basedOn w:val="DefaultParagraphFont"/>
    <w:link w:val="Title"/>
    <w:uiPriority w:val="10"/>
    <w:rsid w:val="003B46F5"/>
    <w:rPr>
      <w:rFonts w:ascii="Arial" w:hAnsi="Arial" w:eastAsiaTheme="majorEastAsia" w:cstheme="majorBidi"/>
      <w:b/>
      <w:color w:val="FFFFFF" w:themeColor="background1"/>
      <w:spacing w:val="5"/>
      <w:kern w:val="28"/>
      <w:sz w:val="68"/>
      <w:szCs w:val="52"/>
      <w:lang w:val="en-US" w:eastAsia="ja-JP"/>
    </w:rPr>
  </w:style>
  <w:style w:type="paragraph" w:styleId="Subtitle">
    <w:name w:val="Subtitle"/>
    <w:basedOn w:val="Normal"/>
    <w:link w:val="SubtitleChar"/>
    <w:uiPriority w:val="11"/>
    <w:qFormat/>
    <w:rsid w:val="00265FC5"/>
    <w:pPr>
      <w:numPr>
        <w:ilvl w:val="1"/>
      </w:numPr>
      <w:spacing w:after="0" w:line="240" w:lineRule="auto"/>
    </w:pPr>
    <w:rPr>
      <w:rFonts w:eastAsiaTheme="majorEastAsia" w:cstheme="majorBidi"/>
      <w:iCs/>
      <w:color w:val="FFFFFF"/>
      <w:spacing w:val="15"/>
      <w:sz w:val="56"/>
      <w:szCs w:val="24"/>
      <w:lang w:val="en-US" w:eastAsia="ja-JP"/>
    </w:rPr>
  </w:style>
  <w:style w:type="character" w:styleId="SubtitleChar" w:customStyle="1">
    <w:name w:val="Subtitle Char"/>
    <w:basedOn w:val="DefaultParagraphFont"/>
    <w:link w:val="Subtitle"/>
    <w:uiPriority w:val="11"/>
    <w:rsid w:val="003B46F5"/>
    <w:rPr>
      <w:rFonts w:ascii="Arial" w:hAnsi="Arial" w:eastAsiaTheme="majorEastAsia" w:cstheme="majorBidi"/>
      <w:iCs/>
      <w:color w:val="FFFFFF"/>
      <w:spacing w:val="15"/>
      <w:sz w:val="56"/>
      <w:szCs w:val="24"/>
      <w:lang w:val="en-US" w:eastAsia="ja-JP"/>
    </w:rPr>
  </w:style>
  <w:style w:type="paragraph" w:styleId="Titleblack" w:customStyle="1">
    <w:name w:val="Title black"/>
    <w:basedOn w:val="Title"/>
    <w:rsid w:val="0063630C"/>
    <w:rPr>
      <w:color w:val="auto"/>
    </w:rPr>
  </w:style>
  <w:style w:type="paragraph" w:styleId="Subtitleblack" w:customStyle="1">
    <w:name w:val="Subtitle black"/>
    <w:basedOn w:val="Subtitle"/>
    <w:qFormat/>
    <w:rsid w:val="0063630C"/>
    <w:rPr>
      <w:color w:val="auto"/>
    </w:rPr>
  </w:style>
  <w:style w:type="character" w:styleId="A12" w:customStyle="1">
    <w:name w:val="A12"/>
    <w:uiPriority w:val="99"/>
    <w:semiHidden/>
    <w:rsid w:val="00B5610A"/>
    <w:rPr>
      <w:color w:val="FFFFFF"/>
      <w:sz w:val="44"/>
      <w:szCs w:val="44"/>
    </w:rPr>
  </w:style>
  <w:style w:type="paragraph" w:styleId="Casestudytext" w:customStyle="1">
    <w:name w:val="Case study text"/>
    <w:basedOn w:val="NoSpacing"/>
    <w:uiPriority w:val="3"/>
    <w:rsid w:val="000E0336"/>
    <w:pPr>
      <w:spacing w:after="120"/>
    </w:pPr>
    <w:rPr>
      <w:color w:val="403A60"/>
      <w:sz w:val="22"/>
    </w:rPr>
  </w:style>
  <w:style w:type="paragraph" w:styleId="Casestudybullet" w:customStyle="1">
    <w:name w:val="Case study bullet"/>
    <w:basedOn w:val="Casestudytext"/>
    <w:uiPriority w:val="3"/>
    <w:rsid w:val="000E0336"/>
    <w:pPr>
      <w:numPr>
        <w:numId w:val="12"/>
      </w:numPr>
      <w:ind w:left="227" w:hanging="227"/>
    </w:pPr>
  </w:style>
  <w:style w:type="table" w:styleId="ColorfulList-Accent2">
    <w:name w:val="Colorful List Accent 2"/>
    <w:aliases w:val="Sightsavers table"/>
    <w:basedOn w:val="PlainTable1"/>
    <w:uiPriority w:val="72"/>
    <w:locked/>
    <w:rsid w:val="00C33B5A"/>
    <w:pPr>
      <w:spacing w:before="100" w:after="40"/>
      <w:ind w:left="28" w:right="28"/>
    </w:pPr>
    <w:rPr>
      <w:rFonts w:ascii="Arial" w:hAnsi="Arial"/>
      <w:color w:val="000000" w:themeColor="text1"/>
      <w:sz w:val="24"/>
      <w:szCs w:val="20"/>
      <w:lang w:eastAsia="en-GB"/>
    </w:rPr>
    <w:tblPr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FFFFFF" w:themeColor="background1" w:sz="8" w:space="0"/>
        <w:insideV w:val="single" w:color="FFFFFF" w:themeColor="background1" w:sz="8" w:space="0"/>
      </w:tblBorders>
    </w:tblPr>
    <w:trPr>
      <w:cantSplit/>
    </w:trPr>
    <w:tcPr>
      <w:shd w:val="clear" w:color="auto" w:fill="D9D9D9" w:themeFill="background1" w:themeFillShade="D9"/>
    </w:tcPr>
    <w:tblStylePr w:type="firstRow">
      <w:rPr>
        <w:rFonts w:asciiTheme="minorHAnsi" w:hAnsiTheme="minorHAnsi"/>
        <w:b/>
        <w:bCs/>
        <w:i w:val="0"/>
        <w:color w:val="FFFFFF" w:themeColor="background1"/>
        <w:sz w:val="24"/>
      </w:rPr>
      <w:tblPr/>
      <w:tcPr>
        <w:tcBorders>
          <w:top w:val="nil"/>
          <w:left w:val="nil"/>
          <w:bottom w:val="nil"/>
          <w:right w:val="nil"/>
          <w:insideH w:val="single" w:color="FFFFFF" w:themeColor="background1" w:sz="8" w:space="0"/>
          <w:insideV w:val="single" w:color="FFFFFF" w:themeColor="background1" w:sz="8" w:space="0"/>
          <w:tl2br w:val="nil"/>
          <w:tr2bl w:val="nil"/>
        </w:tcBorders>
        <w:shd w:val="clear" w:color="auto" w:fill="960051"/>
      </w:tcPr>
    </w:tblStylePr>
    <w:tblStylePr w:type="lastRow">
      <w:rPr>
        <w:b/>
        <w:bCs/>
        <w:color w:val="78004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insideH w:val="nil"/>
        </w:tcBorders>
        <w:shd w:val="clear" w:color="auto" w:fill="D9D9D9" w:themeFill="background1" w:themeFillShade="D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paragraph" w:styleId="Pa13" w:customStyle="1">
    <w:name w:val="Pa13"/>
    <w:basedOn w:val="Normal"/>
    <w:next w:val="Normal"/>
    <w:uiPriority w:val="99"/>
    <w:rsid w:val="000E0336"/>
    <w:pPr>
      <w:autoSpaceDE w:val="0"/>
      <w:autoSpaceDN w:val="0"/>
      <w:adjustRightInd w:val="0"/>
      <w:spacing w:after="0" w:line="221" w:lineRule="atLeast"/>
    </w:pPr>
    <w:rPr>
      <w:rFonts w:cs="Arial"/>
      <w:szCs w:val="24"/>
    </w:rPr>
  </w:style>
  <w:style w:type="character" w:styleId="IntenseReference">
    <w:name w:val="Intense Reference"/>
    <w:basedOn w:val="DefaultParagraphFont"/>
    <w:uiPriority w:val="32"/>
    <w:rsid w:val="00D05784"/>
    <w:rPr>
      <w:b/>
      <w:bCs/>
      <w:smallCaps/>
      <w:color w:val="FFBB22" w:themeColor="accent1"/>
      <w:spacing w:val="5"/>
    </w:rPr>
  </w:style>
  <w:style w:type="paragraph" w:styleId="NormalWeb">
    <w:name w:val="Normal (Web)"/>
    <w:basedOn w:val="Normal"/>
    <w:uiPriority w:val="99"/>
    <w:semiHidden/>
    <w:unhideWhenUsed/>
    <w:rsid w:val="00D3314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Cs w:val="24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2C67A6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2C67A6"/>
    <w:pPr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2C67A6"/>
    <w:pPr>
      <w:tabs>
        <w:tab w:val="right" w:leader="dot" w:pos="9638"/>
      </w:tabs>
      <w:spacing w:after="100"/>
      <w:ind w:left="567"/>
    </w:pPr>
  </w:style>
  <w:style w:type="character" w:styleId="Hyperlink">
    <w:name w:val="Hyperlink"/>
    <w:basedOn w:val="DefaultParagraphFont"/>
    <w:uiPriority w:val="99"/>
    <w:unhideWhenUsed/>
    <w:rsid w:val="002C67A6"/>
    <w:rPr>
      <w:color w:val="0000FF" w:themeColor="hyperlink"/>
      <w:u w:val="single"/>
    </w:rPr>
  </w:style>
  <w:style w:type="paragraph" w:styleId="82C68DF29F994430AEECCFFA575532B4" w:customStyle="1">
    <w:name w:val="82C68DF29F994430AEECCFFA575532B4"/>
    <w:rsid w:val="00ED737E"/>
    <w:rPr>
      <w:rFonts w:eastAsiaTheme="minorEastAsia"/>
      <w:lang w:eastAsia="en-GB"/>
    </w:rPr>
  </w:style>
  <w:style w:type="table" w:styleId="GridTable1Light">
    <w:name w:val="Grid Table 1 Light"/>
    <w:basedOn w:val="TableNormal"/>
    <w:uiPriority w:val="46"/>
    <w:locked/>
    <w:rsid w:val="008377F3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locked/>
    <w:rsid w:val="00232556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BE769E"/>
    <w:pPr>
      <w:spacing w:after="0" w:line="259" w:lineRule="auto"/>
      <w:outlineLvl w:val="9"/>
    </w:pPr>
    <w:rPr>
      <w:rFonts w:asciiTheme="majorHAnsi" w:hAnsiTheme="majorHAnsi"/>
      <w:b w:val="0"/>
      <w:bCs w:val="0"/>
      <w:color w:val="D89500" w:themeColor="accent1" w:themeShade="BF"/>
      <w:sz w:val="32"/>
      <w:szCs w:val="32"/>
      <w:lang w:val="en-US"/>
    </w:rPr>
  </w:style>
  <w:style w:type="paragraph" w:styleId="4D77695E93C444B989E7008DB1ED005C4" w:customStyle="1">
    <w:name w:val="4D77695E93C444B989E7008DB1ED005C4"/>
    <w:rsid w:val="005359A0"/>
    <w:pPr>
      <w:tabs>
        <w:tab w:val="left" w:pos="1021"/>
      </w:tabs>
      <w:spacing w:after="0" w:line="240" w:lineRule="auto"/>
    </w:pPr>
    <w:rPr>
      <w:rFonts w:ascii="Arial" w:hAnsi="Arial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30596"/>
    <w:rPr>
      <w:color w:val="605E5C"/>
      <w:shd w:val="clear" w:color="auto" w:fill="E1DFDD"/>
    </w:rPr>
  </w:style>
  <w:style w:type="character" w:styleId="normaltextrun" w:customStyle="1">
    <w:name w:val="normaltextrun"/>
    <w:basedOn w:val="DefaultParagraphFont"/>
    <w:rsid w:val="005748E0"/>
  </w:style>
  <w:style w:type="character" w:styleId="eop" w:customStyle="1">
    <w:name w:val="eop"/>
    <w:basedOn w:val="DefaultParagraphFont"/>
    <w:rsid w:val="001367D7"/>
  </w:style>
  <w:style w:type="paragraph" w:styleId="paragraph" w:customStyle="1">
    <w:name w:val="paragraph"/>
    <w:basedOn w:val="Normal"/>
    <w:rsid w:val="00750A3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7F62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87F62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7F6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www.trachoma.org/zithromax-management-guide" TargetMode="External" Id="rId13" /><Relationship Type="http://schemas.openxmlformats.org/officeDocument/2006/relationships/image" Target="media/image4.png" Id="rId18" /><Relationship Type="http://schemas.openxmlformats.org/officeDocument/2006/relationships/footer" Target="footer2.xml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microsoft.com/office/2020/10/relationships/intelligence" Target="intelligence2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mapshaper.org/" TargetMode="External" Id="rId24" /><Relationship Type="http://schemas.openxmlformats.org/officeDocument/2006/relationships/numbering" Target="numbering.xml" Id="rId5" /><Relationship Type="http://schemas.openxmlformats.org/officeDocument/2006/relationships/image" Target="media/image1.png" Id="rId15" /><Relationship Type="http://schemas.openxmlformats.org/officeDocument/2006/relationships/hyperlink" Target="https://espen.afro.who.int/tools-resources/cartography-database" TargetMode="External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admin.espen.afro.who.int/docs/api" TargetMode="External" Id="rId14" /><Relationship Type="http://schemas.openxmlformats.org/officeDocument/2006/relationships/image" Target="media/image8.png" Id="rId22" /><Relationship Type="http://schemas.openxmlformats.org/officeDocument/2006/relationships/fontTable" Target="fontTable.xml" Id="rId27" /><Relationship Type="http://schemas.openxmlformats.org/officeDocument/2006/relationships/hyperlink" Target="https://espen.afro.who.int/tools-resources/chip" TargetMode="External" Id="R043eb89508794d4d" /><Relationship Type="http://schemas.openxmlformats.org/officeDocument/2006/relationships/hyperlink" Target="https://www.who.int/teams/control-of-neglected-tropical-diseases/preventive-chemotherapy/joint-application-package" TargetMode="External" Id="R980bbf3feac04ce6" /><Relationship Type="http://schemas.openxmlformats.org/officeDocument/2006/relationships/glossaryDocument" Target="glossary/document.xml" Id="Rd5dd40eef51243e8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tate\Downloads\Word%20Sightsavers%20branded%20template%20(5)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1b210-5297-47e7-a617-896684acab50}"/>
      </w:docPartPr>
      <w:docPartBody>
        <w:p w14:paraId="707AF78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FFBB22"/>
      </a:dk2>
      <a:lt2>
        <a:srgbClr val="960051"/>
      </a:lt2>
      <a:accent1>
        <a:srgbClr val="FFBB22"/>
      </a:accent1>
      <a:accent2>
        <a:srgbClr val="960051"/>
      </a:accent2>
      <a:accent3>
        <a:srgbClr val="7474C1"/>
      </a:accent3>
      <a:accent4>
        <a:srgbClr val="006F62"/>
      </a:accent4>
      <a:accent5>
        <a:srgbClr val="D9D9D9"/>
      </a:accent5>
      <a:accent6>
        <a:srgbClr val="403A60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48146B3DDAC74B81BD655CDA36922E" ma:contentTypeVersion="10" ma:contentTypeDescription="Create a new document." ma:contentTypeScope="" ma:versionID="888a53fb42d381289f8ba74d8e305ac8">
  <xsd:schema xmlns:xsd="http://www.w3.org/2001/XMLSchema" xmlns:xs="http://www.w3.org/2001/XMLSchema" xmlns:p="http://schemas.microsoft.com/office/2006/metadata/properties" xmlns:ns2="b1781186-d908-4dab-878a-c21bc95f8269" targetNamespace="http://schemas.microsoft.com/office/2006/metadata/properties" ma:root="true" ma:fieldsID="8a017bcc744a0d70b86830097cd59214" ns2:_="">
    <xsd:import namespace="b1781186-d908-4dab-878a-c21bc95f82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781186-d908-4dab-878a-c21bc95f82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8327B7-6D3B-4565-8CA7-1F1E7D3246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781186-d908-4dab-878a-c21bc95f82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4FA91-7A37-44F8-88FE-3B4BA7CDCE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B7DB36-0622-4CC5-A11E-8378F101DB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C9E723-F2EF-45C1-9AF7-6CF4F6C9D51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Word Sightsavers branded template (5)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Word Sightsavers branded template</dc:title>
  <dc:creator>Andy Tate</dc:creator>
  <lastModifiedBy>Andy Tate</lastModifiedBy>
  <revision>49</revision>
  <dcterms:created xsi:type="dcterms:W3CDTF">2020-01-27T16:53:00.0000000Z</dcterms:created>
  <dcterms:modified xsi:type="dcterms:W3CDTF">2022-08-01T14:45:47.5358983Z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sinessArea">
    <vt:lpwstr>2;#Organisational|c3f9aabb-2705-4c9d-9196-a90795462c1b</vt:lpwstr>
  </property>
  <property fmtid="{D5CDD505-2E9C-101B-9397-08002B2CF9AE}" pid="3" name="Year">
    <vt:lpwstr/>
  </property>
  <property fmtid="{D5CDD505-2E9C-101B-9397-08002B2CF9AE}" pid="4" name="WorkflowChangePath">
    <vt:lpwstr>3d633a7e-d395-4d32-990d-a86542f43c78,4;</vt:lpwstr>
  </property>
  <property fmtid="{D5CDD505-2E9C-101B-9397-08002B2CF9AE}" pid="5" name="ContentTypeId">
    <vt:lpwstr>0x0101000348146B3DDAC74B81BD655CDA36922E</vt:lpwstr>
  </property>
  <property fmtid="{D5CDD505-2E9C-101B-9397-08002B2CF9AE}" pid="6" name="ContentFocus">
    <vt:lpwstr>1;#Brand|d7cd3027-fd71-4da4-92cd-6571bd66987e</vt:lpwstr>
  </property>
  <property fmtid="{D5CDD505-2E9C-101B-9397-08002B2CF9AE}" pid="7" name="GeographicFocus">
    <vt:lpwstr>3;#Global|628e262e-f0e4-474e-9bd9-850c0332edac</vt:lpwstr>
  </property>
</Properties>
</file>